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966C" w14:textId="77777777" w:rsidR="00867EC7" w:rsidRPr="002F3640" w:rsidRDefault="005F7F35">
      <w:r w:rsidRPr="002F3640">
        <w:rPr>
          <w:noProof/>
        </w:rPr>
        <w:drawing>
          <wp:inline distT="0" distB="0" distL="0" distR="0" wp14:anchorId="71B3EFDB" wp14:editId="23CE8098">
            <wp:extent cx="5731510" cy="3820795"/>
            <wp:effectExtent l="0" t="0" r="2540" b="8255"/>
            <wp:docPr id="1889908379" name="Picture 3" descr="A logo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8379" name="Picture 3" descr="A logo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7B3C" w14:textId="77777777" w:rsidR="005F7F35" w:rsidRPr="002F3640" w:rsidRDefault="005F7F35"/>
    <w:p w14:paraId="75AB8A01" w14:textId="77777777" w:rsidR="005F7F35" w:rsidRPr="002F3640" w:rsidRDefault="005F7F35"/>
    <w:p w14:paraId="50DA4711" w14:textId="77777777" w:rsidR="005F7F35" w:rsidRPr="002F3640" w:rsidRDefault="005F7F35"/>
    <w:p w14:paraId="60E53702" w14:textId="77777777" w:rsidR="005F7F35" w:rsidRPr="002F3640" w:rsidRDefault="005F7F35"/>
    <w:p w14:paraId="547C2DC7" w14:textId="77777777" w:rsidR="005F7F35" w:rsidRPr="002F3640" w:rsidRDefault="005F7F35"/>
    <w:p w14:paraId="3AF51445" w14:textId="77777777" w:rsidR="005F7F35" w:rsidRPr="002F3640" w:rsidRDefault="005F7F35"/>
    <w:p w14:paraId="671760E6" w14:textId="3D6C5E5E" w:rsidR="005F7F35" w:rsidRPr="002F3640" w:rsidRDefault="00F82348" w:rsidP="005F7F35">
      <w:pPr>
        <w:pStyle w:val="Title"/>
      </w:pPr>
      <w:proofErr w:type="spellStart"/>
      <w:r w:rsidRPr="002F3640">
        <w:rPr>
          <w:b/>
          <w:bCs/>
          <w:lang w:val="en-NL"/>
        </w:rPr>
        <w:t>MindFlow</w:t>
      </w:r>
      <w:proofErr w:type="spellEnd"/>
    </w:p>
    <w:p w14:paraId="06ED3C7D" w14:textId="4EE3E3AB" w:rsidR="005F7F35" w:rsidRPr="002F3640" w:rsidRDefault="00F82348" w:rsidP="005F7F35">
      <w:pPr>
        <w:pStyle w:val="Subtitle"/>
        <w:rPr>
          <w:color w:val="auto"/>
        </w:rPr>
      </w:pPr>
      <w:r w:rsidRPr="002F3640">
        <w:rPr>
          <w:b/>
          <w:bCs/>
          <w:color w:val="auto"/>
          <w:lang w:val="en-NL"/>
        </w:rPr>
        <w:t>AI-</w:t>
      </w:r>
      <w:proofErr w:type="spellStart"/>
      <w:r w:rsidRPr="002F3640">
        <w:rPr>
          <w:b/>
          <w:bCs/>
          <w:color w:val="auto"/>
          <w:lang w:val="en-NL"/>
        </w:rPr>
        <w:t>ondersteunde</w:t>
      </w:r>
      <w:proofErr w:type="spellEnd"/>
      <w:r w:rsidRPr="002F3640">
        <w:rPr>
          <w:b/>
          <w:bCs/>
          <w:color w:val="auto"/>
          <w:lang w:val="en-NL"/>
        </w:rPr>
        <w:t xml:space="preserve"> </w:t>
      </w:r>
      <w:proofErr w:type="spellStart"/>
      <w:r w:rsidRPr="002F3640">
        <w:rPr>
          <w:b/>
          <w:bCs/>
          <w:color w:val="auto"/>
          <w:lang w:val="en-NL"/>
        </w:rPr>
        <w:t>mindmap</w:t>
      </w:r>
      <w:proofErr w:type="spellEnd"/>
      <w:r w:rsidRPr="002F3640">
        <w:rPr>
          <w:b/>
          <w:bCs/>
          <w:color w:val="auto"/>
          <w:lang w:val="en-NL"/>
        </w:rPr>
        <w:t xml:space="preserve">-app </w:t>
      </w:r>
      <w:proofErr w:type="spellStart"/>
      <w:r w:rsidRPr="002F3640">
        <w:rPr>
          <w:b/>
          <w:bCs/>
          <w:color w:val="auto"/>
          <w:lang w:val="en-NL"/>
        </w:rPr>
        <w:t>voor</w:t>
      </w:r>
      <w:proofErr w:type="spellEnd"/>
      <w:r w:rsidRPr="002F3640">
        <w:rPr>
          <w:b/>
          <w:bCs/>
          <w:color w:val="auto"/>
          <w:lang w:val="en-NL"/>
        </w:rPr>
        <w:t xml:space="preserve"> </w:t>
      </w:r>
      <w:proofErr w:type="spellStart"/>
      <w:r w:rsidRPr="002F3640">
        <w:rPr>
          <w:b/>
          <w:bCs/>
          <w:color w:val="auto"/>
          <w:lang w:val="en-NL"/>
        </w:rPr>
        <w:t>leerlingen</w:t>
      </w:r>
      <w:proofErr w:type="spellEnd"/>
      <w:r w:rsidR="005F7F35" w:rsidRPr="002F3640">
        <w:rPr>
          <w:color w:val="auto"/>
        </w:rPr>
        <w:t xml:space="preserve"> </w:t>
      </w:r>
    </w:p>
    <w:p w14:paraId="56362E39" w14:textId="77777777" w:rsidR="005F7F35" w:rsidRPr="002F3640" w:rsidRDefault="005F7F35" w:rsidP="005F7F35">
      <w:pPr>
        <w:pStyle w:val="NoSpacing"/>
        <w:rPr>
          <w:lang w:val="nl-NL"/>
        </w:rPr>
      </w:pPr>
      <w:r w:rsidRPr="002F3640">
        <w:rPr>
          <w:lang w:val="nl-NL"/>
        </w:rPr>
        <w:t>Naam: Merijn Jonkers</w:t>
      </w:r>
    </w:p>
    <w:p w14:paraId="77981DFD" w14:textId="77777777" w:rsidR="005F7F35" w:rsidRPr="002F3640" w:rsidRDefault="005F7F35" w:rsidP="005F7F35">
      <w:pPr>
        <w:pStyle w:val="NoSpacing"/>
        <w:rPr>
          <w:lang w:val="nl-NL"/>
        </w:rPr>
      </w:pPr>
      <w:r w:rsidRPr="002F3640">
        <w:rPr>
          <w:lang w:val="nl-NL"/>
        </w:rPr>
        <w:t>Studentnummer: 560248</w:t>
      </w:r>
    </w:p>
    <w:p w14:paraId="21C37896" w14:textId="77777777" w:rsidR="005F7F35" w:rsidRPr="002F3640" w:rsidRDefault="005F7F35" w:rsidP="005F7F35">
      <w:pPr>
        <w:pStyle w:val="NoSpacing"/>
        <w:rPr>
          <w:lang w:val="nl-NL"/>
        </w:rPr>
      </w:pPr>
      <w:r w:rsidRPr="002F3640">
        <w:rPr>
          <w:lang w:val="nl-NL"/>
        </w:rPr>
        <w:t>Iteratie: 1</w:t>
      </w:r>
    </w:p>
    <w:p w14:paraId="62F5C7C4" w14:textId="77777777" w:rsidR="005F7F35" w:rsidRPr="002F3640" w:rsidRDefault="005F7F35" w:rsidP="005F7F35">
      <w:pPr>
        <w:pStyle w:val="NoSpacing"/>
        <w:rPr>
          <w:lang w:val="nl-NL"/>
        </w:rPr>
      </w:pPr>
    </w:p>
    <w:p w14:paraId="09FD89AA" w14:textId="77777777" w:rsidR="005F7F35" w:rsidRPr="002F3640" w:rsidRDefault="005F7F35" w:rsidP="005F7F35">
      <w:pPr>
        <w:pStyle w:val="NoSpacing"/>
        <w:rPr>
          <w:lang w:val="nl-NL"/>
        </w:rPr>
      </w:pPr>
    </w:p>
    <w:p w14:paraId="5E9701F8" w14:textId="77777777" w:rsidR="005F7F35" w:rsidRPr="002F3640" w:rsidRDefault="005F7F35" w:rsidP="005F7F35">
      <w:pPr>
        <w:pStyle w:val="NoSpacing"/>
        <w:rPr>
          <w:lang w:val="nl-NL"/>
        </w:rPr>
      </w:pPr>
    </w:p>
    <w:p w14:paraId="62335E4F" w14:textId="77777777" w:rsidR="005F7F35" w:rsidRPr="002F3640" w:rsidRDefault="005F7F35" w:rsidP="005F7F35">
      <w:pPr>
        <w:pStyle w:val="NoSpacing"/>
        <w:rPr>
          <w:lang w:val="nl-NL"/>
        </w:rPr>
      </w:pPr>
    </w:p>
    <w:p w14:paraId="67B5E705" w14:textId="77777777" w:rsidR="005F7F35" w:rsidRPr="002F3640" w:rsidRDefault="005F7F35" w:rsidP="005F7F35">
      <w:pPr>
        <w:pStyle w:val="NoSpacing"/>
        <w:rPr>
          <w:lang w:val="nl-NL"/>
        </w:rPr>
      </w:pPr>
    </w:p>
    <w:p w14:paraId="486CA15A" w14:textId="77777777" w:rsidR="005F7F35" w:rsidRPr="002F3640" w:rsidRDefault="005F7F35" w:rsidP="005F7F35">
      <w:pPr>
        <w:pStyle w:val="NoSpacing"/>
        <w:rPr>
          <w:lang w:val="nl-NL"/>
        </w:rPr>
      </w:pPr>
    </w:p>
    <w:p w14:paraId="0A76E12D" w14:textId="77777777" w:rsidR="005F7F35" w:rsidRPr="002F3640" w:rsidRDefault="005F7F35" w:rsidP="005F7F35">
      <w:pPr>
        <w:pStyle w:val="NoSpacing"/>
        <w:rPr>
          <w:lang w:val="nl-NL"/>
        </w:rPr>
      </w:pPr>
    </w:p>
    <w:p w14:paraId="3E6C3DB4" w14:textId="77777777" w:rsidR="005F7F35" w:rsidRPr="002F3640" w:rsidRDefault="005F7F35" w:rsidP="005F7F35">
      <w:pPr>
        <w:pStyle w:val="Heading1"/>
        <w:rPr>
          <w:color w:val="auto"/>
        </w:rPr>
      </w:pPr>
      <w:bookmarkStart w:id="0" w:name="_Toc231852367"/>
      <w:proofErr w:type="spellStart"/>
      <w:r w:rsidRPr="002F3640">
        <w:rPr>
          <w:color w:val="auto"/>
        </w:rPr>
        <w:lastRenderedPageBreak/>
        <w:t>Inleiding</w:t>
      </w:r>
      <w:proofErr w:type="spellEnd"/>
      <w:r w:rsidRPr="002F3640">
        <w:rPr>
          <w:color w:val="auto"/>
        </w:rPr>
        <w:t>:</w:t>
      </w:r>
      <w:bookmarkEnd w:id="0"/>
    </w:p>
    <w:p w14:paraId="63E3C286" w14:textId="77777777" w:rsidR="00F82348" w:rsidRPr="002F3640" w:rsidRDefault="00F82348" w:rsidP="00F82348">
      <w:pPr>
        <w:rPr>
          <w:lang w:val="en-NL"/>
        </w:rPr>
      </w:pP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interactieve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-app </w:t>
      </w:r>
      <w:proofErr w:type="spellStart"/>
      <w:r w:rsidRPr="002F3640">
        <w:rPr>
          <w:lang w:val="en-NL"/>
        </w:rPr>
        <w:t>waarmee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op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laagdrempelige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manier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ideeën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ordenen</w:t>
      </w:r>
      <w:proofErr w:type="spellEnd"/>
      <w:r w:rsidRPr="002F3640">
        <w:rPr>
          <w:lang w:val="en-NL"/>
        </w:rPr>
        <w:t xml:space="preserve">. De app is </w:t>
      </w:r>
      <w:proofErr w:type="spellStart"/>
      <w:r w:rsidRPr="002F3640">
        <w:rPr>
          <w:lang w:val="en-NL"/>
        </w:rPr>
        <w:t>bedoeld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kinderen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jongeren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ongeveer</w:t>
      </w:r>
      <w:proofErr w:type="spellEnd"/>
      <w:r w:rsidRPr="002F3640">
        <w:rPr>
          <w:lang w:val="en-NL"/>
        </w:rPr>
        <w:t xml:space="preserve"> 10 tot 15 </w:t>
      </w:r>
      <w:proofErr w:type="spellStart"/>
      <w:r w:rsidRPr="002F3640">
        <w:rPr>
          <w:lang w:val="en-NL"/>
        </w:rPr>
        <w:t>jaar</w:t>
      </w:r>
      <w:proofErr w:type="spellEnd"/>
      <w:r w:rsidRPr="002F3640">
        <w:rPr>
          <w:lang w:val="en-NL"/>
        </w:rPr>
        <w:t xml:space="preserve"> die </w:t>
      </w:r>
      <w:proofErr w:type="spellStart"/>
      <w:r w:rsidRPr="002F3640">
        <w:rPr>
          <w:lang w:val="en-NL"/>
        </w:rPr>
        <w:t>bezig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met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schoolopdracht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presentatie</w:t>
      </w:r>
      <w:proofErr w:type="spellEnd"/>
      <w:r w:rsidRPr="002F3640">
        <w:rPr>
          <w:lang w:val="en-NL"/>
        </w:rPr>
        <w:t xml:space="preserve">, brainstorm of </w:t>
      </w:r>
      <w:proofErr w:type="spellStart"/>
      <w:r w:rsidRPr="002F3640">
        <w:rPr>
          <w:lang w:val="en-NL"/>
        </w:rPr>
        <w:t>leeronderwerp</w:t>
      </w:r>
      <w:proofErr w:type="spellEnd"/>
      <w:r w:rsidRPr="002F3640">
        <w:rPr>
          <w:lang w:val="en-NL"/>
        </w:rPr>
        <w:t>.</w:t>
      </w:r>
    </w:p>
    <w:p w14:paraId="33AA770E" w14:textId="77777777" w:rsidR="00F82348" w:rsidRPr="002F3640" w:rsidRDefault="00F82348" w:rsidP="00F82348">
      <w:p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doel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om het </w:t>
      </w:r>
      <w:proofErr w:type="spellStart"/>
      <w:r w:rsidRPr="002F3640">
        <w:rPr>
          <w:lang w:val="en-NL"/>
        </w:rPr>
        <w:t>denkwerk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leerling</w:t>
      </w:r>
      <w:proofErr w:type="spellEnd"/>
      <w:r w:rsidRPr="002F3640">
        <w:rPr>
          <w:lang w:val="en-NL"/>
        </w:rPr>
        <w:t xml:space="preserve"> over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nemen</w:t>
      </w:r>
      <w:proofErr w:type="spellEnd"/>
      <w:r w:rsidRPr="002F3640">
        <w:rPr>
          <w:lang w:val="en-NL"/>
        </w:rPr>
        <w:t xml:space="preserve">, maar om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helpen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structureren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gedachten</w:t>
      </w:r>
      <w:proofErr w:type="spellEnd"/>
      <w:r w:rsidRPr="002F3640">
        <w:rPr>
          <w:lang w:val="en-NL"/>
        </w:rPr>
        <w:t xml:space="preserve">.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maakt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zelf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voegt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onderwerpen</w:t>
      </w:r>
      <w:proofErr w:type="spellEnd"/>
      <w:r w:rsidRPr="002F3640">
        <w:rPr>
          <w:lang w:val="en-NL"/>
        </w:rPr>
        <w:t xml:space="preserve"> toe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bepaalt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welke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verbanden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belangrijk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. De AI Coach </w:t>
      </w:r>
      <w:proofErr w:type="spellStart"/>
      <w:r w:rsidRPr="002F3640">
        <w:rPr>
          <w:lang w:val="en-NL"/>
        </w:rPr>
        <w:t>ondersteunt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proces</w:t>
      </w:r>
      <w:proofErr w:type="spellEnd"/>
      <w:r w:rsidRPr="002F3640">
        <w:rPr>
          <w:lang w:val="en-NL"/>
        </w:rPr>
        <w:t xml:space="preserve"> door </w:t>
      </w:r>
      <w:proofErr w:type="spellStart"/>
      <w:r w:rsidRPr="002F3640">
        <w:rPr>
          <w:lang w:val="en-NL"/>
        </w:rPr>
        <w:t>korte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begrijpelijke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feedback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geven</w:t>
      </w:r>
      <w:proofErr w:type="spellEnd"/>
      <w:r w:rsidRPr="002F3640">
        <w:rPr>
          <w:lang w:val="en-NL"/>
        </w:rPr>
        <w:t xml:space="preserve"> op de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.</w:t>
      </w:r>
    </w:p>
    <w:p w14:paraId="2DA62EE7" w14:textId="77777777" w:rsidR="00F82348" w:rsidRPr="002F3640" w:rsidRDefault="00F82348" w:rsidP="00F82348">
      <w:pPr>
        <w:rPr>
          <w:lang w:val="en-NL"/>
        </w:rPr>
      </w:pPr>
      <w:proofErr w:type="spellStart"/>
      <w:r w:rsidRPr="002F3640">
        <w:rPr>
          <w:lang w:val="en-NL"/>
        </w:rPr>
        <w:t>Daarnaast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</w:t>
      </w:r>
      <w:proofErr w:type="spellEnd"/>
      <w:r w:rsidRPr="002F3640">
        <w:rPr>
          <w:lang w:val="en-NL"/>
        </w:rPr>
        <w:t xml:space="preserve"> nodes om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ideeën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versterken</w:t>
      </w:r>
      <w:proofErr w:type="spellEnd"/>
      <w:r w:rsidRPr="002F3640">
        <w:rPr>
          <w:lang w:val="en-NL"/>
        </w:rPr>
        <w:t xml:space="preserve">. </w:t>
      </w:r>
      <w:proofErr w:type="spellStart"/>
      <w:r w:rsidRPr="002F3640">
        <w:rPr>
          <w:lang w:val="en-NL"/>
        </w:rPr>
        <w:t>Hierdoor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combinatie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digitaal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werkblad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-tool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AI-</w:t>
      </w:r>
      <w:proofErr w:type="spellStart"/>
      <w:r w:rsidRPr="002F3640">
        <w:rPr>
          <w:lang w:val="en-NL"/>
        </w:rPr>
        <w:t>assistent</w:t>
      </w:r>
      <w:proofErr w:type="spellEnd"/>
      <w:r w:rsidRPr="002F3640">
        <w:rPr>
          <w:lang w:val="en-NL"/>
        </w:rPr>
        <w:t>.</w:t>
      </w:r>
    </w:p>
    <w:p w14:paraId="5987F7E2" w14:textId="77777777" w:rsidR="005F7F35" w:rsidRPr="002F3640" w:rsidRDefault="005F7F35" w:rsidP="005F7F35"/>
    <w:p w14:paraId="503D7C9B" w14:textId="77777777" w:rsidR="005F7F35" w:rsidRPr="002F3640" w:rsidRDefault="005F7F35" w:rsidP="005F7F35"/>
    <w:p w14:paraId="61E2288A" w14:textId="77777777" w:rsidR="005F7F35" w:rsidRPr="002F3640" w:rsidRDefault="005F7F35" w:rsidP="005F7F35"/>
    <w:p w14:paraId="3C3A14FE" w14:textId="77777777" w:rsidR="005F7F35" w:rsidRPr="002F3640" w:rsidRDefault="005F7F35" w:rsidP="005F7F35"/>
    <w:p w14:paraId="1B442C77" w14:textId="77777777" w:rsidR="005F7F35" w:rsidRPr="002F3640" w:rsidRDefault="005F7F35" w:rsidP="005F7F35"/>
    <w:p w14:paraId="216AA30E" w14:textId="77777777" w:rsidR="005F7F35" w:rsidRPr="002F3640" w:rsidRDefault="005F7F35" w:rsidP="005F7F35"/>
    <w:p w14:paraId="12FE110D" w14:textId="77777777" w:rsidR="005F7F35" w:rsidRPr="002F3640" w:rsidRDefault="005F7F35" w:rsidP="005F7F35"/>
    <w:p w14:paraId="37E0E5B5" w14:textId="77777777" w:rsidR="005F7F35" w:rsidRPr="002F3640" w:rsidRDefault="005F7F35" w:rsidP="005F7F35"/>
    <w:p w14:paraId="49D91D41" w14:textId="77777777" w:rsidR="005F7F35" w:rsidRPr="002F3640" w:rsidRDefault="005F7F35" w:rsidP="005F7F35"/>
    <w:p w14:paraId="294431EA" w14:textId="77777777" w:rsidR="005F7F35" w:rsidRPr="002F3640" w:rsidRDefault="005F7F35" w:rsidP="005F7F35"/>
    <w:p w14:paraId="383B95AE" w14:textId="77777777" w:rsidR="005F7F35" w:rsidRPr="002F3640" w:rsidRDefault="005F7F35" w:rsidP="005F7F35"/>
    <w:p w14:paraId="60EA0C7A" w14:textId="77777777" w:rsidR="005F7F35" w:rsidRPr="002F3640" w:rsidRDefault="005F7F35" w:rsidP="005F7F35"/>
    <w:p w14:paraId="0DED7D1D" w14:textId="77777777" w:rsidR="005F7F35" w:rsidRPr="002F3640" w:rsidRDefault="005F7F35" w:rsidP="005F7F35"/>
    <w:p w14:paraId="6AE57E60" w14:textId="77777777" w:rsidR="005F7F35" w:rsidRPr="002F3640" w:rsidRDefault="005F7F35" w:rsidP="005F7F35"/>
    <w:p w14:paraId="2C040C2E" w14:textId="6697F167" w:rsidR="005F7F35" w:rsidRPr="002F3640" w:rsidRDefault="008964EA" w:rsidP="005F7F35">
      <w:r w:rsidRPr="002F3640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l-NL" w:eastAsia="en-US"/>
          <w14:ligatures w14:val="standardContextual"/>
        </w:rPr>
        <w:id w:val="-820732377"/>
        <w:docPartObj>
          <w:docPartGallery w:val="Table of Contents"/>
          <w:docPartUnique/>
        </w:docPartObj>
      </w:sdtPr>
      <w:sdtEndPr>
        <w:rPr>
          <w:b/>
          <w:bCs/>
          <w:lang w:val="en-NL"/>
        </w:rPr>
      </w:sdtEndPr>
      <w:sdtContent>
        <w:p w14:paraId="233B18E7" w14:textId="7BA7A066" w:rsidR="005F7F35" w:rsidRPr="002F3640" w:rsidRDefault="005F7F35" w:rsidP="005F7F35">
          <w:pPr>
            <w:pStyle w:val="TOCHeading"/>
            <w:rPr>
              <w:color w:val="auto"/>
              <w:lang w:val="nl-NL"/>
            </w:rPr>
          </w:pPr>
          <w:r w:rsidRPr="002F3640">
            <w:rPr>
              <w:color w:val="auto"/>
              <w:lang w:val="nl-NL"/>
            </w:rPr>
            <w:t>Inhoudsopgave:</w:t>
          </w:r>
        </w:p>
        <w:p w14:paraId="5CE71969" w14:textId="235AF593" w:rsidR="00DE1623" w:rsidRDefault="005F7F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r w:rsidRPr="002F3640">
            <w:fldChar w:fldCharType="begin"/>
          </w:r>
          <w:r w:rsidRPr="002F3640">
            <w:instrText xml:space="preserve"> TOC \o "1-3" \h \z \u </w:instrText>
          </w:r>
          <w:r w:rsidRPr="002F3640">
            <w:fldChar w:fldCharType="separate"/>
          </w:r>
          <w:hyperlink w:anchor="_Toc231852367" w:history="1">
            <w:r w:rsidR="00DE1623" w:rsidRPr="00E1387F">
              <w:rPr>
                <w:rStyle w:val="Hyperlink"/>
                <w:noProof/>
              </w:rPr>
              <w:t>Inleiding:</w:t>
            </w:r>
            <w:r w:rsidR="00DE1623">
              <w:rPr>
                <w:noProof/>
                <w:webHidden/>
              </w:rPr>
              <w:tab/>
            </w:r>
            <w:r w:rsidR="00DE1623">
              <w:rPr>
                <w:noProof/>
                <w:webHidden/>
              </w:rPr>
              <w:fldChar w:fldCharType="begin"/>
            </w:r>
            <w:r w:rsidR="00DE1623">
              <w:rPr>
                <w:noProof/>
                <w:webHidden/>
              </w:rPr>
              <w:instrText xml:space="preserve"> PAGEREF _Toc231852367 \h </w:instrText>
            </w:r>
            <w:r w:rsidR="00DE1623">
              <w:rPr>
                <w:noProof/>
                <w:webHidden/>
              </w:rPr>
            </w:r>
            <w:r w:rsidR="00DE1623">
              <w:rPr>
                <w:noProof/>
                <w:webHidden/>
              </w:rPr>
              <w:fldChar w:fldCharType="separate"/>
            </w:r>
            <w:r w:rsidR="00DE1623">
              <w:rPr>
                <w:noProof/>
                <w:webHidden/>
              </w:rPr>
              <w:t>2</w:t>
            </w:r>
            <w:r w:rsidR="00DE1623">
              <w:rPr>
                <w:noProof/>
                <w:webHidden/>
              </w:rPr>
              <w:fldChar w:fldCharType="end"/>
            </w:r>
          </w:hyperlink>
        </w:p>
        <w:p w14:paraId="28C6C06A" w14:textId="55DE13F0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68" w:history="1">
            <w:r w:rsidRPr="00E1387F">
              <w:rPr>
                <w:rStyle w:val="Hyperlink"/>
                <w:noProof/>
                <w:lang w:val="en-NL"/>
              </w:rPr>
              <w:t>Probleemstelling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723B" w14:textId="4B33082D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69" w:history="1">
            <w:r w:rsidRPr="00E1387F">
              <w:rPr>
                <w:rStyle w:val="Hyperlink"/>
                <w:noProof/>
                <w:lang w:val="en-NL"/>
              </w:rPr>
              <w:t>Doelgroep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2577" w14:textId="0845D3ED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70" w:history="1">
            <w:r w:rsidRPr="00E1387F">
              <w:rPr>
                <w:rStyle w:val="Hyperlink"/>
                <w:noProof/>
                <w:lang w:val="en-NL"/>
              </w:rPr>
              <w:t>Productvisie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0C97" w14:textId="1C25822E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71" w:history="1">
            <w:r w:rsidRPr="00E1387F">
              <w:rPr>
                <w:rStyle w:val="Hyperlink"/>
                <w:noProof/>
                <w:lang w:val="en-NL"/>
              </w:rPr>
              <w:t>Huidige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4C5D6" w14:textId="2576A759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72" w:history="1">
            <w:r w:rsidRPr="00E1387F">
              <w:rPr>
                <w:rStyle w:val="Hyperlink"/>
                <w:noProof/>
                <w:lang w:val="en-NL"/>
              </w:rPr>
              <w:t>Doelen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7970" w14:textId="70FD51BE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73" w:history="1">
            <w:r w:rsidRPr="00E1387F">
              <w:rPr>
                <w:rStyle w:val="Hyperlink"/>
                <w:noProof/>
                <w:lang w:val="en-NL"/>
              </w:rPr>
              <w:t>Leerdoelen voor de gebruiker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773C" w14:textId="4AD11C33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74" w:history="1">
            <w:r w:rsidRPr="00E1387F">
              <w:rPr>
                <w:rStyle w:val="Hyperlink"/>
                <w:noProof/>
                <w:lang w:val="en-NL"/>
              </w:rPr>
              <w:t>Niet Doelen voor gebruiken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FF74" w14:textId="7DF0E2C7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75" w:history="1">
            <w:r w:rsidRPr="00E1387F">
              <w:rPr>
                <w:rStyle w:val="Hyperlink"/>
                <w:noProof/>
                <w:lang w:val="en-NL"/>
              </w:rPr>
              <w:t>Kernfunctionaliteiten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E9FF" w14:textId="2A3A884E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76" w:history="1">
            <w:r w:rsidRPr="00E1387F">
              <w:rPr>
                <w:rStyle w:val="Hyperlink"/>
                <w:noProof/>
                <w:lang w:val="en-NL"/>
              </w:rPr>
              <w:t>Mindmap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CA1D8" w14:textId="6A194515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77" w:history="1">
            <w:r w:rsidRPr="00E1387F">
              <w:rPr>
                <w:rStyle w:val="Hyperlink"/>
                <w:noProof/>
                <w:lang w:val="en-NL"/>
              </w:rPr>
              <w:t>Node Visuals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BCE0" w14:textId="44EECAF5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78" w:history="1">
            <w:r w:rsidRPr="00E1387F">
              <w:rPr>
                <w:rStyle w:val="Hyperlink"/>
                <w:noProof/>
                <w:lang w:val="en-NL"/>
              </w:rPr>
              <w:t>Afbeeldingen toevoegen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BC4F" w14:textId="79552CD1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79" w:history="1">
            <w:r w:rsidRPr="00E1387F">
              <w:rPr>
                <w:rStyle w:val="Hyperlink"/>
                <w:noProof/>
                <w:lang w:val="en-NL"/>
              </w:rPr>
              <w:t>AI 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01DC" w14:textId="0742FEB5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80" w:history="1">
            <w:r w:rsidRPr="00E1387F">
              <w:rPr>
                <w:rStyle w:val="Hyperlink"/>
                <w:noProof/>
                <w:lang w:val="en-NL"/>
              </w:rPr>
              <w:t>Follow-up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229F" w14:textId="0E045257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81" w:history="1">
            <w:r w:rsidRPr="00E1387F">
              <w:rPr>
                <w:rStyle w:val="Hyperlink"/>
                <w:noProof/>
                <w:lang w:val="en-NL"/>
              </w:rPr>
              <w:t>Export als 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91576" w14:textId="269F5435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82" w:history="1">
            <w:r w:rsidRPr="00E1387F">
              <w:rPr>
                <w:rStyle w:val="Hyperlink"/>
                <w:noProof/>
                <w:lang w:val="en-NL"/>
              </w:rPr>
              <w:t>UX-principes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38B2" w14:textId="23B86D1D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83" w:history="1">
            <w:r w:rsidRPr="00E1387F">
              <w:rPr>
                <w:rStyle w:val="Hyperlink"/>
                <w:noProof/>
                <w:lang w:val="en-NL"/>
              </w:rPr>
              <w:t>Technische architectuur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BC90" w14:textId="02E7EC41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84" w:history="1">
            <w:r w:rsidRPr="00E1387F">
              <w:rPr>
                <w:rStyle w:val="Hyperlink"/>
                <w:noProof/>
                <w:lang w:val="en-NL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A71F" w14:textId="597D3D9E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85" w:history="1">
            <w:r w:rsidRPr="00E1387F">
              <w:rPr>
                <w:rStyle w:val="Hyperlink"/>
                <w:noProof/>
                <w:lang w:val="en-NL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E1CB0" w14:textId="238B9A40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86" w:history="1">
            <w:r w:rsidRPr="00E1387F">
              <w:rPr>
                <w:rStyle w:val="Hyperlink"/>
                <w:noProof/>
                <w:lang w:val="en-NL"/>
              </w:rPr>
              <w:t>Externe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7044" w14:textId="2511E920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87" w:history="1">
            <w:r w:rsidRPr="00E1387F">
              <w:rPr>
                <w:rStyle w:val="Hyperlink"/>
                <w:noProof/>
                <w:lang w:val="en-NL"/>
              </w:rPr>
              <w:t>API-contracten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C2DC" w14:textId="385CFCF3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88" w:history="1">
            <w:r w:rsidRPr="00E1387F">
              <w:rPr>
                <w:rStyle w:val="Hyperlink"/>
                <w:noProof/>
                <w:lang w:val="en-NL"/>
              </w:rPr>
              <w:t>Privacy en veiligheid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49F6" w14:textId="3509187F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89" w:history="1">
            <w:r w:rsidRPr="00E1387F">
              <w:rPr>
                <w:rStyle w:val="Hyperlink"/>
                <w:noProof/>
                <w:lang w:val="en-NL"/>
              </w:rPr>
              <w:t>Risico’s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4C9E" w14:textId="733CC6AC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90" w:history="1">
            <w:r w:rsidRPr="00E1387F">
              <w:rPr>
                <w:rStyle w:val="Hyperlink"/>
                <w:noProof/>
                <w:lang w:val="en-NL"/>
              </w:rPr>
              <w:t>MVP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12C1" w14:textId="4A504F3C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91" w:history="1">
            <w:r w:rsidRPr="00E1387F">
              <w:rPr>
                <w:rStyle w:val="Hyperlink"/>
                <w:noProof/>
                <w:lang w:val="en-NL"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4949" w14:textId="47563EBF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92" w:history="1">
            <w:r w:rsidRPr="00E1387F">
              <w:rPr>
                <w:rStyle w:val="Hyperlink"/>
                <w:noProof/>
                <w:lang w:val="en-NL"/>
              </w:rPr>
              <w:t>Fase 1: Stabiliseren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40D2" w14:textId="0F76FE51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93" w:history="1">
            <w:r w:rsidRPr="00E1387F">
              <w:rPr>
                <w:rStyle w:val="Hyperlink"/>
                <w:noProof/>
                <w:lang w:val="en-NL"/>
              </w:rPr>
              <w:t>Fase 2: Gebruiksgemak verbeteren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A72F" w14:textId="25370136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94" w:history="1">
            <w:r w:rsidRPr="00E1387F">
              <w:rPr>
                <w:rStyle w:val="Hyperlink"/>
                <w:noProof/>
                <w:lang w:val="en-NL"/>
              </w:rPr>
              <w:t>Fase 3: Educatieve waarde vergroten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18952" w14:textId="1B1A2D7B" w:rsidR="00DE1623" w:rsidRDefault="00DE16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852395" w:history="1">
            <w:r w:rsidRPr="00E1387F">
              <w:rPr>
                <w:rStyle w:val="Hyperlink"/>
                <w:noProof/>
                <w:lang w:val="en-NL"/>
              </w:rPr>
              <w:t>Fase 4: Delen en samenwerken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E110" w14:textId="41AAABC6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96" w:history="1">
            <w:r w:rsidRPr="00E1387F">
              <w:rPr>
                <w:rStyle w:val="Hyperlink"/>
                <w:noProof/>
                <w:lang w:val="en-NL"/>
              </w:rPr>
              <w:t>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E739" w14:textId="6E6EA1AA" w:rsidR="00DE1623" w:rsidRDefault="00DE162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852397" w:history="1">
            <w:r w:rsidRPr="00E1387F">
              <w:rPr>
                <w:rStyle w:val="Hyperlink"/>
                <w:noProof/>
                <w:lang w:val="en-NL"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3863" w14:textId="4CC64954" w:rsidR="005F7F35" w:rsidRPr="002F3640" w:rsidRDefault="005F7F35" w:rsidP="005F7F35">
          <w:r w:rsidRPr="002F3640">
            <w:rPr>
              <w:b/>
              <w:bCs/>
            </w:rPr>
            <w:lastRenderedPageBreak/>
            <w:fldChar w:fldCharType="end"/>
          </w:r>
        </w:p>
      </w:sdtContent>
    </w:sdt>
    <w:p w14:paraId="4B78F84B" w14:textId="6DDDA90B" w:rsidR="00745FDF" w:rsidRPr="002F3640" w:rsidRDefault="00745FDF">
      <w:r w:rsidRPr="002F3640">
        <w:br w:type="page"/>
      </w:r>
    </w:p>
    <w:p w14:paraId="230BF127" w14:textId="081729B4" w:rsidR="00745FDF" w:rsidRPr="002F3640" w:rsidRDefault="00745FDF" w:rsidP="008964EA">
      <w:pPr>
        <w:pStyle w:val="Heading1"/>
        <w:rPr>
          <w:color w:val="auto"/>
          <w:lang w:val="en-NL"/>
        </w:rPr>
      </w:pPr>
      <w:bookmarkStart w:id="1" w:name="_Toc231852368"/>
      <w:proofErr w:type="spellStart"/>
      <w:r w:rsidRPr="002F3640">
        <w:rPr>
          <w:color w:val="auto"/>
          <w:lang w:val="en-NL"/>
        </w:rPr>
        <w:lastRenderedPageBreak/>
        <w:t>Probleemstelling</w:t>
      </w:r>
      <w:bookmarkEnd w:id="1"/>
      <w:proofErr w:type="spellEnd"/>
    </w:p>
    <w:p w14:paraId="2AF044F7" w14:textId="5AC76B1E" w:rsidR="00745FDF" w:rsidRPr="002F3640" w:rsidRDefault="00F82348" w:rsidP="00745FDF">
      <w:pPr>
        <w:rPr>
          <w:lang w:val="en-NL"/>
        </w:rPr>
      </w:pP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momenteel</w:t>
      </w:r>
      <w:proofErr w:type="spellEnd"/>
      <w:r w:rsidRPr="002F3640">
        <w:rPr>
          <w:lang w:val="en-NL"/>
        </w:rPr>
        <w:t xml:space="preserve"> pen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papier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orientatie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binnen</w:t>
      </w:r>
      <w:proofErr w:type="spellEnd"/>
      <w:r w:rsidRPr="002F3640">
        <w:rPr>
          <w:lang w:val="en-NL"/>
        </w:rPr>
        <w:t xml:space="preserve"> de junior AI </w:t>
      </w:r>
      <w:proofErr w:type="spellStart"/>
      <w:r w:rsidRPr="002F3640">
        <w:rPr>
          <w:lang w:val="en-NL"/>
        </w:rPr>
        <w:t>Leauge</w:t>
      </w:r>
      <w:proofErr w:type="spellEnd"/>
      <w:r w:rsidRPr="002F3640">
        <w:rPr>
          <w:lang w:val="en-NL"/>
        </w:rPr>
        <w:t xml:space="preserve"> hoe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we </w:t>
      </w:r>
      <w:proofErr w:type="spellStart"/>
      <w:r w:rsidRPr="002F3640">
        <w:rPr>
          <w:lang w:val="en-NL"/>
        </w:rPr>
        <w:t>dit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relatief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makkelijke</w:t>
      </w:r>
      <w:proofErr w:type="spellEnd"/>
      <w:r w:rsidRPr="002F3640">
        <w:rPr>
          <w:lang w:val="en-NL"/>
        </w:rPr>
        <w:t xml:space="preserve"> concept </w:t>
      </w:r>
      <w:proofErr w:type="spellStart"/>
      <w:r w:rsidRPr="002F3640">
        <w:rPr>
          <w:lang w:val="en-NL"/>
        </w:rPr>
        <w:t>omzetten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applicatie</w:t>
      </w:r>
      <w:proofErr w:type="spellEnd"/>
      <w:r w:rsidRPr="002F3640">
        <w:rPr>
          <w:lang w:val="en-NL"/>
        </w:rPr>
        <w:t xml:space="preserve"> die het </w:t>
      </w:r>
      <w:proofErr w:type="spellStart"/>
      <w:r w:rsidRPr="002F3640">
        <w:rPr>
          <w:lang w:val="en-NL"/>
        </w:rPr>
        <w:t>makkelijker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maakt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om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creeren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hoe </w:t>
      </w:r>
      <w:proofErr w:type="spellStart"/>
      <w:r w:rsidRPr="002F3640">
        <w:rPr>
          <w:lang w:val="en-NL"/>
        </w:rPr>
        <w:t>implementeren</w:t>
      </w:r>
      <w:proofErr w:type="spellEnd"/>
      <w:r w:rsidRPr="002F3640">
        <w:rPr>
          <w:lang w:val="en-NL"/>
        </w:rPr>
        <w:t xml:space="preserve"> we AI om </w:t>
      </w:r>
      <w:proofErr w:type="spellStart"/>
      <w:r w:rsidRPr="002F3640">
        <w:rPr>
          <w:lang w:val="en-NL"/>
        </w:rPr>
        <w:t>binnen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op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manier</w:t>
      </w:r>
      <w:proofErr w:type="spellEnd"/>
      <w:r w:rsidRPr="002F3640">
        <w:rPr>
          <w:lang w:val="en-NL"/>
        </w:rPr>
        <w:t xml:space="preserve"> feedback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geven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zeggen</w:t>
      </w:r>
      <w:proofErr w:type="spellEnd"/>
      <w:r w:rsidRPr="002F3640">
        <w:rPr>
          <w:lang w:val="en-NL"/>
        </w:rPr>
        <w:t xml:space="preserve"> om zo de </w:t>
      </w:r>
      <w:proofErr w:type="spellStart"/>
      <w:r w:rsidRPr="002F3640">
        <w:rPr>
          <w:lang w:val="en-NL"/>
        </w:rPr>
        <w:t>leerling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zelf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denken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zetten</w:t>
      </w:r>
      <w:proofErr w:type="spellEnd"/>
      <w:r w:rsidRPr="002F3640">
        <w:rPr>
          <w:lang w:val="en-NL"/>
        </w:rPr>
        <w:t>.</w:t>
      </w:r>
    </w:p>
    <w:p w14:paraId="5E926FED" w14:textId="227A2C5B" w:rsidR="00745FDF" w:rsidRPr="002F3640" w:rsidRDefault="00745FDF" w:rsidP="008964EA">
      <w:pPr>
        <w:pStyle w:val="Heading1"/>
        <w:rPr>
          <w:color w:val="auto"/>
          <w:lang w:val="en-NL"/>
        </w:rPr>
      </w:pPr>
      <w:bookmarkStart w:id="2" w:name="_Toc231852369"/>
      <w:proofErr w:type="spellStart"/>
      <w:r w:rsidRPr="002F3640">
        <w:rPr>
          <w:color w:val="auto"/>
          <w:lang w:val="en-NL"/>
        </w:rPr>
        <w:t>Doelgroep</w:t>
      </w:r>
      <w:bookmarkEnd w:id="2"/>
      <w:proofErr w:type="spellEnd"/>
    </w:p>
    <w:p w14:paraId="58CFE999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primaire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doelgroep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bestaat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ongeveer</w:t>
      </w:r>
      <w:proofErr w:type="spellEnd"/>
      <w:r w:rsidRPr="002F3640">
        <w:rPr>
          <w:lang w:val="en-NL"/>
        </w:rPr>
        <w:t xml:space="preserve"> 10 tot 15 </w:t>
      </w:r>
      <w:proofErr w:type="spellStart"/>
      <w:r w:rsidRPr="002F3640">
        <w:rPr>
          <w:lang w:val="en-NL"/>
        </w:rPr>
        <w:t>jaar</w:t>
      </w:r>
      <w:proofErr w:type="spellEnd"/>
      <w:r w:rsidRPr="002F3640">
        <w:rPr>
          <w:lang w:val="en-NL"/>
        </w:rPr>
        <w:t xml:space="preserve">.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>:</w:t>
      </w:r>
    </w:p>
    <w:p w14:paraId="78A4F7FC" w14:textId="156A08D9" w:rsidR="00F82348" w:rsidRPr="002F3640" w:rsidRDefault="00F82348" w:rsidP="00F82348">
      <w:pPr>
        <w:pStyle w:val="ListParagraph"/>
        <w:numPr>
          <w:ilvl w:val="0"/>
          <w:numId w:val="39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ondersteunen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orientatie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binnen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traject</w:t>
      </w:r>
      <w:proofErr w:type="spellEnd"/>
      <w:r w:rsidRPr="002F3640">
        <w:rPr>
          <w:lang w:val="en-NL"/>
        </w:rPr>
        <w:t xml:space="preserve"> van de Junior AI League</w:t>
      </w:r>
    </w:p>
    <w:p w14:paraId="64743179" w14:textId="41B91FF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app is </w:t>
      </w:r>
      <w:proofErr w:type="spellStart"/>
      <w:r w:rsidRPr="002F3640">
        <w:rPr>
          <w:lang w:val="en-NL"/>
        </w:rPr>
        <w:t>vooral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geschikt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die </w:t>
      </w:r>
      <w:proofErr w:type="spellStart"/>
      <w:r w:rsidRPr="002F3640">
        <w:rPr>
          <w:lang w:val="en-NL"/>
        </w:rPr>
        <w:t>baat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hebben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denken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korte</w:t>
      </w:r>
      <w:proofErr w:type="spellEnd"/>
      <w:r w:rsidRPr="002F3640">
        <w:rPr>
          <w:lang w:val="en-NL"/>
        </w:rPr>
        <w:t>, concrete feedback.</w:t>
      </w:r>
    </w:p>
    <w:p w14:paraId="589AE81D" w14:textId="18629EB9" w:rsidR="00745FDF" w:rsidRPr="002F3640" w:rsidRDefault="00745FDF" w:rsidP="008964EA">
      <w:pPr>
        <w:pStyle w:val="Heading1"/>
        <w:rPr>
          <w:color w:val="auto"/>
          <w:lang w:val="en-NL"/>
        </w:rPr>
      </w:pPr>
      <w:bookmarkStart w:id="3" w:name="_Toc231852370"/>
      <w:proofErr w:type="spellStart"/>
      <w:r w:rsidRPr="002F3640">
        <w:rPr>
          <w:color w:val="auto"/>
          <w:lang w:val="en-NL"/>
        </w:rPr>
        <w:t>Productvisie</w:t>
      </w:r>
      <w:bookmarkEnd w:id="3"/>
      <w:proofErr w:type="spellEnd"/>
    </w:p>
    <w:p w14:paraId="49C795B9" w14:textId="4A52F253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aanvoelen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rustig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digitaal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werkblad</w:t>
      </w:r>
      <w:proofErr w:type="spellEnd"/>
      <w:r w:rsidRPr="002F3640">
        <w:rPr>
          <w:lang w:val="en-NL"/>
        </w:rPr>
        <w:t xml:space="preserve">.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direct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starten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lange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uitleg</w:t>
      </w:r>
      <w:proofErr w:type="spellEnd"/>
      <w:r w:rsidRPr="002F3640">
        <w:rPr>
          <w:lang w:val="en-NL"/>
        </w:rPr>
        <w:t xml:space="preserve">, </w:t>
      </w:r>
      <w:r w:rsidR="00F82348" w:rsidRPr="002F3640">
        <w:rPr>
          <w:lang w:val="en-NL"/>
        </w:rPr>
        <w:t>o</w:t>
      </w:r>
      <w:r w:rsidRPr="002F3640">
        <w:rPr>
          <w:lang w:val="en-NL"/>
        </w:rPr>
        <w:t xml:space="preserve">f </w:t>
      </w:r>
      <w:proofErr w:type="spellStart"/>
      <w:r w:rsidRPr="002F3640">
        <w:rPr>
          <w:lang w:val="en-NL"/>
        </w:rPr>
        <w:t>ingewikkelde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instellingen</w:t>
      </w:r>
      <w:proofErr w:type="spellEnd"/>
      <w:r w:rsidRPr="002F3640">
        <w:rPr>
          <w:lang w:val="en-NL"/>
        </w:rPr>
        <w:t xml:space="preserve">. De interface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overzichtelijk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vriendelijk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uitnodigend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>.</w:t>
      </w:r>
    </w:p>
    <w:p w14:paraId="08C7B759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AI Coach is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antwoordmachine</w:t>
      </w:r>
      <w:proofErr w:type="spellEnd"/>
      <w:r w:rsidRPr="002F3640">
        <w:rPr>
          <w:lang w:val="en-NL"/>
        </w:rPr>
        <w:t xml:space="preserve">, maar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begeleider</w:t>
      </w:r>
      <w:proofErr w:type="spellEnd"/>
      <w:r w:rsidRPr="002F3640">
        <w:rPr>
          <w:lang w:val="en-NL"/>
        </w:rPr>
        <w:t xml:space="preserve">. De coach </w:t>
      </w:r>
      <w:proofErr w:type="spellStart"/>
      <w:r w:rsidRPr="002F3640">
        <w:rPr>
          <w:lang w:val="en-NL"/>
        </w:rPr>
        <w:t>helpt</w:t>
      </w:r>
      <w:proofErr w:type="spellEnd"/>
      <w:r w:rsidRPr="002F3640">
        <w:rPr>
          <w:lang w:val="en-NL"/>
        </w:rPr>
        <w:t xml:space="preserve"> door </w:t>
      </w:r>
      <w:proofErr w:type="spellStart"/>
      <w:r w:rsidRPr="002F3640">
        <w:rPr>
          <w:lang w:val="en-NL"/>
        </w:rPr>
        <w:t>vragen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stellen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docent </w:t>
      </w:r>
      <w:proofErr w:type="spellStart"/>
      <w:r w:rsidRPr="002F3640">
        <w:rPr>
          <w:lang w:val="en-NL"/>
        </w:rPr>
        <w:t>dat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zou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doen</w:t>
      </w:r>
      <w:proofErr w:type="spellEnd"/>
      <w:r w:rsidRPr="002F3640">
        <w:rPr>
          <w:lang w:val="en-NL"/>
        </w:rPr>
        <w:t xml:space="preserve">. De feedback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kort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vriendelijk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begrijpelijk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doelgroep</w:t>
      </w:r>
      <w:proofErr w:type="spellEnd"/>
      <w:r w:rsidRPr="002F3640">
        <w:rPr>
          <w:lang w:val="en-NL"/>
        </w:rPr>
        <w:t>.</w:t>
      </w:r>
    </w:p>
    <w:p w14:paraId="70D17C57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kernbelofte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is:</w:t>
      </w:r>
    </w:p>
    <w:p w14:paraId="2F9BF97C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Maak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zie</w:t>
      </w:r>
      <w:proofErr w:type="spellEnd"/>
      <w:r w:rsidRPr="002F3640">
        <w:rPr>
          <w:lang w:val="en-NL"/>
        </w:rPr>
        <w:t xml:space="preserve"> je </w:t>
      </w:r>
      <w:proofErr w:type="spellStart"/>
      <w:r w:rsidRPr="002F3640">
        <w:rPr>
          <w:lang w:val="en-NL"/>
        </w:rPr>
        <w:t>ideeën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groeien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krijg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kleine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vragen</w:t>
      </w:r>
      <w:proofErr w:type="spellEnd"/>
      <w:r w:rsidRPr="002F3640">
        <w:rPr>
          <w:lang w:val="en-NL"/>
        </w:rPr>
        <w:t xml:space="preserve"> die je </w:t>
      </w:r>
      <w:proofErr w:type="spellStart"/>
      <w:r w:rsidRPr="002F3640">
        <w:rPr>
          <w:lang w:val="en-NL"/>
        </w:rPr>
        <w:t>helpen</w:t>
      </w:r>
      <w:proofErr w:type="spellEnd"/>
      <w:r w:rsidRPr="002F3640">
        <w:rPr>
          <w:lang w:val="en-NL"/>
        </w:rPr>
        <w:t xml:space="preserve"> om </w:t>
      </w:r>
      <w:proofErr w:type="spellStart"/>
      <w:r w:rsidRPr="002F3640">
        <w:rPr>
          <w:lang w:val="en-NL"/>
        </w:rPr>
        <w:t>zelf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betere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verbanden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leggen</w:t>
      </w:r>
      <w:proofErr w:type="spellEnd"/>
      <w:r w:rsidRPr="002F3640">
        <w:rPr>
          <w:lang w:val="en-NL"/>
        </w:rPr>
        <w:t>.</w:t>
      </w:r>
    </w:p>
    <w:p w14:paraId="4931EE7C" w14:textId="77777777" w:rsidR="00F82348" w:rsidRPr="002F3640" w:rsidRDefault="00F82348">
      <w:pPr>
        <w:rPr>
          <w:lang w:val="en-NL"/>
        </w:rPr>
      </w:pPr>
      <w:r w:rsidRPr="002F3640">
        <w:rPr>
          <w:lang w:val="en-NL"/>
        </w:rPr>
        <w:br w:type="page"/>
      </w:r>
    </w:p>
    <w:p w14:paraId="6FF70499" w14:textId="1F913212" w:rsidR="00745FDF" w:rsidRPr="002F3640" w:rsidRDefault="00745FDF" w:rsidP="008964EA">
      <w:pPr>
        <w:pStyle w:val="Heading1"/>
        <w:rPr>
          <w:color w:val="auto"/>
          <w:lang w:val="en-NL"/>
        </w:rPr>
      </w:pPr>
      <w:bookmarkStart w:id="4" w:name="_Toc231852371"/>
      <w:proofErr w:type="spellStart"/>
      <w:r w:rsidRPr="002F3640">
        <w:rPr>
          <w:color w:val="auto"/>
          <w:lang w:val="en-NL"/>
        </w:rPr>
        <w:lastRenderedPageBreak/>
        <w:t>Huidige</w:t>
      </w:r>
      <w:proofErr w:type="spellEnd"/>
      <w:r w:rsidRPr="002F3640">
        <w:rPr>
          <w:color w:val="auto"/>
          <w:lang w:val="en-NL"/>
        </w:rPr>
        <w:t xml:space="preserve"> status</w:t>
      </w:r>
      <w:bookmarkEnd w:id="4"/>
    </w:p>
    <w:p w14:paraId="72785DE3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versie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bestaat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werkende</w:t>
      </w:r>
      <w:proofErr w:type="spellEnd"/>
      <w:r w:rsidRPr="002F3640">
        <w:rPr>
          <w:lang w:val="en-NL"/>
        </w:rPr>
        <w:t xml:space="preserve"> Vite/React-app. De </w:t>
      </w:r>
      <w:proofErr w:type="spellStart"/>
      <w:r w:rsidRPr="002F3640">
        <w:rPr>
          <w:lang w:val="en-NL"/>
        </w:rPr>
        <w:t>basisfunctionaliteit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is al </w:t>
      </w:r>
      <w:proofErr w:type="spellStart"/>
      <w:r w:rsidRPr="002F3640">
        <w:rPr>
          <w:lang w:val="en-NL"/>
        </w:rPr>
        <w:t>aanwezig</w:t>
      </w:r>
      <w:proofErr w:type="spellEnd"/>
      <w:r w:rsidRPr="002F3640">
        <w:rPr>
          <w:lang w:val="en-NL"/>
        </w:rPr>
        <w:t>.</w:t>
      </w:r>
    </w:p>
    <w:p w14:paraId="0EB6B47F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codebase </w:t>
      </w:r>
      <w:proofErr w:type="spellStart"/>
      <w:r w:rsidRPr="002F3640">
        <w:rPr>
          <w:lang w:val="en-NL"/>
        </w:rPr>
        <w:t>bevat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andere</w:t>
      </w:r>
      <w:proofErr w:type="spellEnd"/>
      <w:r w:rsidRPr="002F3640">
        <w:rPr>
          <w:lang w:val="en-NL"/>
        </w:rPr>
        <w:t>:</w:t>
      </w:r>
    </w:p>
    <w:p w14:paraId="12371653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React Flow canvas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nodes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verbindingen</w:t>
      </w:r>
      <w:proofErr w:type="spellEnd"/>
      <w:r w:rsidRPr="002F3640">
        <w:rPr>
          <w:lang w:val="en-NL"/>
        </w:rPr>
        <w:t>;</w:t>
      </w:r>
    </w:p>
    <w:p w14:paraId="66602BBE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vaste</w:t>
      </w:r>
      <w:proofErr w:type="spellEnd"/>
      <w:r w:rsidRPr="002F3640">
        <w:rPr>
          <w:lang w:val="en-NL"/>
        </w:rPr>
        <w:t xml:space="preserve"> root node met het label Main Topic;</w:t>
      </w:r>
    </w:p>
    <w:p w14:paraId="127AFDB4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r w:rsidRPr="002F3640">
        <w:rPr>
          <w:lang w:val="en-NL"/>
        </w:rPr>
        <w:t xml:space="preserve">custom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nodes met </w:t>
      </w:r>
      <w:proofErr w:type="spellStart"/>
      <w:r w:rsidRPr="002F3640">
        <w:rPr>
          <w:lang w:val="en-NL"/>
        </w:rPr>
        <w:t>invoervelden</w:t>
      </w:r>
      <w:proofErr w:type="spellEnd"/>
      <w:r w:rsidRPr="002F3640">
        <w:rPr>
          <w:lang w:val="en-NL"/>
        </w:rPr>
        <w:t>;</w:t>
      </w:r>
    </w:p>
    <w:p w14:paraId="1363A887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van child nodes via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plusknop</w:t>
      </w:r>
      <w:proofErr w:type="spellEnd"/>
      <w:r w:rsidRPr="002F3640">
        <w:rPr>
          <w:lang w:val="en-NL"/>
        </w:rPr>
        <w:t>;</w:t>
      </w:r>
    </w:p>
    <w:p w14:paraId="7144F71E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r w:rsidRPr="002F3640">
        <w:rPr>
          <w:lang w:val="en-NL"/>
        </w:rPr>
        <w:t>drag-</w:t>
      </w:r>
      <w:proofErr w:type="spellStart"/>
      <w:r w:rsidRPr="002F3640">
        <w:rPr>
          <w:lang w:val="en-NL"/>
        </w:rPr>
        <w:t>functionaliteit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>-root nodes;</w:t>
      </w:r>
    </w:p>
    <w:p w14:paraId="7DC91CF3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automatische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verbindingen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tussen</w:t>
      </w:r>
      <w:proofErr w:type="spellEnd"/>
      <w:r w:rsidRPr="002F3640">
        <w:rPr>
          <w:lang w:val="en-NL"/>
        </w:rPr>
        <w:t xml:space="preserve"> parent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child nodes;</w:t>
      </w:r>
    </w:p>
    <w:p w14:paraId="27689B94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niveaus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root, child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detail nodes;</w:t>
      </w:r>
    </w:p>
    <w:p w14:paraId="732535A2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zoeken</w:t>
      </w:r>
      <w:proofErr w:type="spellEnd"/>
      <w:r w:rsidRPr="002F3640">
        <w:rPr>
          <w:lang w:val="en-NL"/>
        </w:rPr>
        <w:t xml:space="preserve"> per node via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lokale</w:t>
      </w:r>
      <w:proofErr w:type="spellEnd"/>
      <w:r w:rsidRPr="002F3640">
        <w:rPr>
          <w:lang w:val="en-NL"/>
        </w:rPr>
        <w:t xml:space="preserve"> backend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Unsplash</w:t>
      </w:r>
      <w:proofErr w:type="spellEnd"/>
      <w:r w:rsidRPr="002F3640">
        <w:rPr>
          <w:lang w:val="en-NL"/>
        </w:rPr>
        <w:t xml:space="preserve"> API;</w:t>
      </w:r>
    </w:p>
    <w:p w14:paraId="758782E2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opnieuw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genereren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bestaande</w:t>
      </w:r>
      <w:proofErr w:type="spellEnd"/>
      <w:r w:rsidRPr="002F3640">
        <w:rPr>
          <w:lang w:val="en-NL"/>
        </w:rPr>
        <w:t xml:space="preserve"> image nodes;</w:t>
      </w:r>
    </w:p>
    <w:p w14:paraId="6AB4FBD4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AI Coach drawer met </w:t>
      </w:r>
      <w:proofErr w:type="spellStart"/>
      <w:r w:rsidRPr="002F3640">
        <w:rPr>
          <w:lang w:val="en-NL"/>
        </w:rPr>
        <w:t>analyseknop</w:t>
      </w:r>
      <w:proofErr w:type="spellEnd"/>
      <w:r w:rsidRPr="002F3640">
        <w:rPr>
          <w:lang w:val="en-NL"/>
        </w:rPr>
        <w:t>;</w:t>
      </w:r>
    </w:p>
    <w:p w14:paraId="3C2DEB3A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r w:rsidRPr="002F3640">
        <w:rPr>
          <w:lang w:val="en-NL"/>
        </w:rPr>
        <w:t xml:space="preserve">AI-guidance via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backend met Hugging Face chat completions;</w:t>
      </w:r>
    </w:p>
    <w:p w14:paraId="48A5E989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proofErr w:type="spellStart"/>
      <w:r w:rsidRPr="002F3640">
        <w:rPr>
          <w:lang w:val="en-NL"/>
        </w:rPr>
        <w:t>drie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vaste</w:t>
      </w:r>
      <w:proofErr w:type="spellEnd"/>
      <w:r w:rsidRPr="002F3640">
        <w:rPr>
          <w:lang w:val="en-NL"/>
        </w:rPr>
        <w:t xml:space="preserve"> follow-up prompts;</w:t>
      </w:r>
    </w:p>
    <w:p w14:paraId="1FFD01F7" w14:textId="77777777" w:rsidR="00745FDF" w:rsidRPr="002F3640" w:rsidRDefault="00745FDF" w:rsidP="00745FDF">
      <w:pPr>
        <w:numPr>
          <w:ilvl w:val="0"/>
          <w:numId w:val="2"/>
        </w:numPr>
        <w:rPr>
          <w:lang w:val="en-NL"/>
        </w:rPr>
      </w:pPr>
      <w:r w:rsidRPr="002F3640">
        <w:rPr>
          <w:lang w:val="en-NL"/>
        </w:rPr>
        <w:t xml:space="preserve">export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PNG.</w:t>
      </w:r>
    </w:p>
    <w:p w14:paraId="4841285D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Hierdoor</w:t>
      </w:r>
      <w:proofErr w:type="spellEnd"/>
      <w:r w:rsidRPr="002F3640">
        <w:rPr>
          <w:lang w:val="en-NL"/>
        </w:rPr>
        <w:t xml:space="preserve"> is er al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sterke</w:t>
      </w:r>
      <w:proofErr w:type="spellEnd"/>
      <w:r w:rsidRPr="002F3640">
        <w:rPr>
          <w:lang w:val="en-NL"/>
        </w:rPr>
        <w:t xml:space="preserve"> basis </w:t>
      </w:r>
      <w:proofErr w:type="spellStart"/>
      <w:r w:rsidRPr="002F3640">
        <w:rPr>
          <w:lang w:val="en-NL"/>
        </w:rPr>
        <w:t>aanwezig</w:t>
      </w:r>
      <w:proofErr w:type="spellEnd"/>
      <w:r w:rsidRPr="002F3640">
        <w:rPr>
          <w:lang w:val="en-NL"/>
        </w:rPr>
        <w:t xml:space="preserve">. De focus </w:t>
      </w:r>
      <w:proofErr w:type="gramStart"/>
      <w:r w:rsidRPr="002F3640">
        <w:rPr>
          <w:lang w:val="en-NL"/>
        </w:rPr>
        <w:t>van</w:t>
      </w:r>
      <w:proofErr w:type="gramEnd"/>
      <w:r w:rsidRPr="002F3640">
        <w:rPr>
          <w:lang w:val="en-NL"/>
        </w:rPr>
        <w:t xml:space="preserve"> de PRD </w:t>
      </w:r>
      <w:proofErr w:type="spellStart"/>
      <w:r w:rsidRPr="002F3640">
        <w:rPr>
          <w:lang w:val="en-NL"/>
        </w:rPr>
        <w:t>ligt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daarom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alleen</w:t>
      </w:r>
      <w:proofErr w:type="spellEnd"/>
      <w:r w:rsidRPr="002F3640">
        <w:rPr>
          <w:lang w:val="en-NL"/>
        </w:rPr>
        <w:t xml:space="preserve"> op wat er </w:t>
      </w:r>
      <w:proofErr w:type="spellStart"/>
      <w:r w:rsidRPr="002F3640">
        <w:rPr>
          <w:lang w:val="en-NL"/>
        </w:rPr>
        <w:t>nog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gebouwd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, maar </w:t>
      </w:r>
      <w:proofErr w:type="spellStart"/>
      <w:r w:rsidRPr="002F3640">
        <w:rPr>
          <w:lang w:val="en-NL"/>
        </w:rPr>
        <w:t>ook</w:t>
      </w:r>
      <w:proofErr w:type="spellEnd"/>
      <w:r w:rsidRPr="002F3640">
        <w:rPr>
          <w:lang w:val="en-NL"/>
        </w:rPr>
        <w:t xml:space="preserve"> op het </w:t>
      </w:r>
      <w:proofErr w:type="spellStart"/>
      <w:r w:rsidRPr="002F3640">
        <w:rPr>
          <w:lang w:val="en-NL"/>
        </w:rPr>
        <w:t>duidelijk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vastleggen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productrichting</w:t>
      </w:r>
      <w:proofErr w:type="spellEnd"/>
      <w:r w:rsidRPr="002F3640">
        <w:rPr>
          <w:lang w:val="en-NL"/>
        </w:rPr>
        <w:t xml:space="preserve">, scope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gewenste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kwaliteit</w:t>
      </w:r>
      <w:proofErr w:type="spellEnd"/>
      <w:r w:rsidRPr="002F3640">
        <w:rPr>
          <w:lang w:val="en-NL"/>
        </w:rPr>
        <w:t>.</w:t>
      </w:r>
    </w:p>
    <w:p w14:paraId="06B64424" w14:textId="5A6AA9FA" w:rsidR="00745FDF" w:rsidRPr="002F3640" w:rsidRDefault="00745FDF" w:rsidP="00745FDF">
      <w:pPr>
        <w:rPr>
          <w:lang w:val="en-NL"/>
        </w:rPr>
      </w:pPr>
    </w:p>
    <w:p w14:paraId="0F24B219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1960D014" w14:textId="6F4FFC12" w:rsidR="00745FDF" w:rsidRPr="002F3640" w:rsidRDefault="008964EA" w:rsidP="008964EA">
      <w:pPr>
        <w:pStyle w:val="Heading1"/>
        <w:rPr>
          <w:color w:val="auto"/>
          <w:lang w:val="en-NL"/>
        </w:rPr>
      </w:pPr>
      <w:bookmarkStart w:id="5" w:name="_Toc231852372"/>
      <w:proofErr w:type="spellStart"/>
      <w:r w:rsidRPr="002F3640">
        <w:rPr>
          <w:color w:val="auto"/>
          <w:lang w:val="en-NL"/>
        </w:rPr>
        <w:lastRenderedPageBreak/>
        <w:t>D</w:t>
      </w:r>
      <w:r w:rsidR="00745FDF" w:rsidRPr="002F3640">
        <w:rPr>
          <w:color w:val="auto"/>
          <w:lang w:val="en-NL"/>
        </w:rPr>
        <w:t>oelen</w:t>
      </w:r>
      <w:bookmarkEnd w:id="5"/>
      <w:proofErr w:type="spellEnd"/>
    </w:p>
    <w:p w14:paraId="321B4F2E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heeft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volgende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productdoelen</w:t>
      </w:r>
      <w:proofErr w:type="spellEnd"/>
      <w:r w:rsidRPr="002F3640">
        <w:rPr>
          <w:lang w:val="en-NL"/>
        </w:rPr>
        <w:t>:</w:t>
      </w:r>
    </w:p>
    <w:p w14:paraId="5CB96F3A" w14:textId="77777777" w:rsidR="00745FDF" w:rsidRPr="002F3640" w:rsidRDefault="00745FDF" w:rsidP="00745FDF">
      <w:pPr>
        <w:numPr>
          <w:ilvl w:val="0"/>
          <w:numId w:val="3"/>
        </w:numPr>
        <w:rPr>
          <w:lang w:val="en-NL"/>
        </w:rPr>
      </w:pP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binnen</w:t>
      </w:r>
      <w:proofErr w:type="spellEnd"/>
      <w:r w:rsidRPr="002F3640">
        <w:rPr>
          <w:lang w:val="en-NL"/>
        </w:rPr>
        <w:t xml:space="preserve"> 30 </w:t>
      </w:r>
      <w:proofErr w:type="spellStart"/>
      <w:r w:rsidRPr="002F3640">
        <w:rPr>
          <w:lang w:val="en-NL"/>
        </w:rPr>
        <w:t>seconden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starten</w:t>
      </w:r>
      <w:proofErr w:type="spellEnd"/>
      <w:r w:rsidRPr="002F3640">
        <w:rPr>
          <w:lang w:val="en-NL"/>
        </w:rPr>
        <w:t xml:space="preserve"> met het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.</w:t>
      </w:r>
    </w:p>
    <w:p w14:paraId="50ECE3E7" w14:textId="77777777" w:rsidR="00745FDF" w:rsidRPr="002F3640" w:rsidRDefault="00745FDF" w:rsidP="00745FDF">
      <w:pPr>
        <w:numPr>
          <w:ilvl w:val="0"/>
          <w:numId w:val="3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uitleg</w:t>
      </w:r>
      <w:proofErr w:type="spellEnd"/>
      <w:r w:rsidRPr="002F3640">
        <w:rPr>
          <w:lang w:val="en-NL"/>
        </w:rPr>
        <w:t xml:space="preserve"> nodes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aanpassen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verplaatsen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verwijderen</w:t>
      </w:r>
      <w:proofErr w:type="spellEnd"/>
      <w:r w:rsidRPr="002F3640">
        <w:rPr>
          <w:lang w:val="en-NL"/>
        </w:rPr>
        <w:t>.</w:t>
      </w:r>
    </w:p>
    <w:p w14:paraId="2AEFFAF9" w14:textId="77777777" w:rsidR="00745FDF" w:rsidRPr="002F3640" w:rsidRDefault="00745FDF" w:rsidP="00745FDF">
      <w:pPr>
        <w:numPr>
          <w:ilvl w:val="0"/>
          <w:numId w:val="3"/>
        </w:numPr>
        <w:rPr>
          <w:lang w:val="en-NL"/>
        </w:rPr>
      </w:pPr>
      <w:r w:rsidRPr="002F3640">
        <w:rPr>
          <w:lang w:val="en-NL"/>
        </w:rPr>
        <w:t xml:space="preserve">De AI Coach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concrete feedback die de </w:t>
      </w:r>
      <w:proofErr w:type="spellStart"/>
      <w:r w:rsidRPr="002F3640">
        <w:rPr>
          <w:lang w:val="en-NL"/>
        </w:rPr>
        <w:t>leerling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helpt</w:t>
      </w:r>
      <w:proofErr w:type="spellEnd"/>
      <w:r w:rsidRPr="002F3640">
        <w:rPr>
          <w:lang w:val="en-NL"/>
        </w:rPr>
        <w:t xml:space="preserve"> om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verbeteren</w:t>
      </w:r>
      <w:proofErr w:type="spellEnd"/>
      <w:r w:rsidRPr="002F3640">
        <w:rPr>
          <w:lang w:val="en-NL"/>
        </w:rPr>
        <w:t>.</w:t>
      </w:r>
    </w:p>
    <w:p w14:paraId="537BE511" w14:textId="77777777" w:rsidR="00745FDF" w:rsidRPr="002F3640" w:rsidRDefault="00745FDF" w:rsidP="00745FDF">
      <w:pPr>
        <w:numPr>
          <w:ilvl w:val="0"/>
          <w:numId w:val="3"/>
        </w:numPr>
        <w:rPr>
          <w:lang w:val="en-NL"/>
        </w:rPr>
      </w:pPr>
      <w:r w:rsidRPr="002F3640">
        <w:rPr>
          <w:lang w:val="en-NL"/>
        </w:rPr>
        <w:t xml:space="preserve">De app </w:t>
      </w:r>
      <w:proofErr w:type="spellStart"/>
      <w:r w:rsidRPr="002F3640">
        <w:rPr>
          <w:lang w:val="en-NL"/>
        </w:rPr>
        <w:t>ondersteunt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denken</w:t>
      </w:r>
      <w:proofErr w:type="spellEnd"/>
      <w:r w:rsidRPr="002F3640">
        <w:rPr>
          <w:lang w:val="en-NL"/>
        </w:rPr>
        <w:t xml:space="preserve"> door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</w:t>
      </w:r>
      <w:proofErr w:type="spellEnd"/>
      <w:r w:rsidRPr="002F3640">
        <w:rPr>
          <w:lang w:val="en-NL"/>
        </w:rPr>
        <w:t xml:space="preserve"> nodes toe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voegen</w:t>
      </w:r>
      <w:proofErr w:type="spellEnd"/>
      <w:r w:rsidRPr="002F3640">
        <w:rPr>
          <w:lang w:val="en-NL"/>
        </w:rPr>
        <w:t>.</w:t>
      </w:r>
    </w:p>
    <w:p w14:paraId="530FA95F" w14:textId="77777777" w:rsidR="00745FDF" w:rsidRPr="002F3640" w:rsidRDefault="00745FDF" w:rsidP="00745FDF">
      <w:pPr>
        <w:numPr>
          <w:ilvl w:val="0"/>
          <w:numId w:val="3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exporteren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PNG.</w:t>
      </w:r>
    </w:p>
    <w:p w14:paraId="732AB490" w14:textId="2A463347" w:rsidR="008964EA" w:rsidRPr="002F3640" w:rsidRDefault="00745FDF" w:rsidP="00745FDF">
      <w:pPr>
        <w:numPr>
          <w:ilvl w:val="0"/>
          <w:numId w:val="3"/>
        </w:numPr>
        <w:rPr>
          <w:lang w:val="en-NL"/>
        </w:rPr>
      </w:pPr>
      <w:r w:rsidRPr="002F3640">
        <w:rPr>
          <w:lang w:val="en-NL"/>
        </w:rPr>
        <w:t xml:space="preserve">De app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rustig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begrijpelijk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geschikt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jonge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>.</w:t>
      </w:r>
    </w:p>
    <w:p w14:paraId="73CB105A" w14:textId="23579CE5" w:rsidR="00745FDF" w:rsidRPr="002F3640" w:rsidRDefault="00745FDF" w:rsidP="008964EA">
      <w:pPr>
        <w:pStyle w:val="Heading1"/>
        <w:rPr>
          <w:color w:val="auto"/>
          <w:lang w:val="en-NL"/>
        </w:rPr>
      </w:pPr>
      <w:bookmarkStart w:id="6" w:name="_Toc231852373"/>
      <w:proofErr w:type="spellStart"/>
      <w:r w:rsidRPr="002F3640">
        <w:rPr>
          <w:color w:val="auto"/>
          <w:lang w:val="en-NL"/>
        </w:rPr>
        <w:t>Leerdoelen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voor</w:t>
      </w:r>
      <w:proofErr w:type="spellEnd"/>
      <w:r w:rsidRPr="002F3640">
        <w:rPr>
          <w:color w:val="auto"/>
          <w:lang w:val="en-NL"/>
        </w:rPr>
        <w:t xml:space="preserve"> de </w:t>
      </w:r>
      <w:proofErr w:type="spellStart"/>
      <w:r w:rsidRPr="002F3640">
        <w:rPr>
          <w:color w:val="auto"/>
          <w:lang w:val="en-NL"/>
        </w:rPr>
        <w:t>gebruiker</w:t>
      </w:r>
      <w:bookmarkEnd w:id="6"/>
      <w:proofErr w:type="spellEnd"/>
    </w:p>
    <w:p w14:paraId="503F525E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Naast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productdoelen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ook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educatieve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doelen</w:t>
      </w:r>
      <w:proofErr w:type="spellEnd"/>
      <w:r w:rsidRPr="002F3640">
        <w:rPr>
          <w:lang w:val="en-NL"/>
        </w:rPr>
        <w:t xml:space="preserve">. De app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helpen</w:t>
      </w:r>
      <w:proofErr w:type="spellEnd"/>
      <w:r w:rsidRPr="002F3640">
        <w:rPr>
          <w:lang w:val="en-NL"/>
        </w:rPr>
        <w:t xml:space="preserve"> om:</w:t>
      </w:r>
    </w:p>
    <w:p w14:paraId="2847BBCA" w14:textId="77777777" w:rsidR="00745FDF" w:rsidRPr="002F3640" w:rsidRDefault="00745FDF" w:rsidP="00745FDF">
      <w:pPr>
        <w:numPr>
          <w:ilvl w:val="0"/>
          <w:numId w:val="4"/>
        </w:numPr>
        <w:rPr>
          <w:lang w:val="en-NL"/>
        </w:rPr>
      </w:pPr>
      <w:proofErr w:type="spellStart"/>
      <w:r w:rsidRPr="002F3640">
        <w:rPr>
          <w:lang w:val="en-NL"/>
        </w:rPr>
        <w:t>beter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onderscheid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tussen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hoofdonderwerpen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subonderwerpen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voorbeelden</w:t>
      </w:r>
      <w:proofErr w:type="spellEnd"/>
      <w:r w:rsidRPr="002F3640">
        <w:rPr>
          <w:lang w:val="en-NL"/>
        </w:rPr>
        <w:t>;</w:t>
      </w:r>
    </w:p>
    <w:p w14:paraId="62FBED7A" w14:textId="77777777" w:rsidR="00745FDF" w:rsidRPr="002F3640" w:rsidRDefault="00745FDF" w:rsidP="00745FDF">
      <w:pPr>
        <w:numPr>
          <w:ilvl w:val="0"/>
          <w:numId w:val="4"/>
        </w:numPr>
        <w:rPr>
          <w:lang w:val="en-NL"/>
        </w:rPr>
      </w:pPr>
      <w:proofErr w:type="spellStart"/>
      <w:r w:rsidRPr="002F3640">
        <w:rPr>
          <w:lang w:val="en-NL"/>
        </w:rPr>
        <w:t>verbanden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tussen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ideeën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>;</w:t>
      </w:r>
    </w:p>
    <w:p w14:paraId="75D24AE4" w14:textId="77777777" w:rsidR="00745FDF" w:rsidRPr="002F3640" w:rsidRDefault="00745FDF" w:rsidP="00745FDF">
      <w:pPr>
        <w:numPr>
          <w:ilvl w:val="0"/>
          <w:numId w:val="4"/>
        </w:numPr>
        <w:rPr>
          <w:lang w:val="en-NL"/>
        </w:rPr>
      </w:pPr>
      <w:proofErr w:type="spellStart"/>
      <w:r w:rsidRPr="002F3640">
        <w:rPr>
          <w:lang w:val="en-NL"/>
        </w:rPr>
        <w:t>onduidelijke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onderdelen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herkennen</w:t>
      </w:r>
      <w:proofErr w:type="spellEnd"/>
      <w:r w:rsidRPr="002F3640">
        <w:rPr>
          <w:lang w:val="en-NL"/>
        </w:rPr>
        <w:t>;</w:t>
      </w:r>
    </w:p>
    <w:p w14:paraId="1F900A69" w14:textId="77777777" w:rsidR="00745FDF" w:rsidRPr="002F3640" w:rsidRDefault="00745FDF" w:rsidP="00745FDF">
      <w:pPr>
        <w:numPr>
          <w:ilvl w:val="0"/>
          <w:numId w:val="4"/>
        </w:numPr>
        <w:rPr>
          <w:lang w:val="en-NL"/>
        </w:rPr>
      </w:pP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eigen </w:t>
      </w:r>
      <w:proofErr w:type="spellStart"/>
      <w:r w:rsidRPr="002F3640">
        <w:rPr>
          <w:lang w:val="en-NL"/>
        </w:rPr>
        <w:t>werk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verbeteren</w:t>
      </w:r>
      <w:proofErr w:type="spellEnd"/>
      <w:r w:rsidRPr="002F3640">
        <w:rPr>
          <w:lang w:val="en-NL"/>
        </w:rPr>
        <w:t xml:space="preserve"> op basis van feedback;</w:t>
      </w:r>
    </w:p>
    <w:p w14:paraId="73EC221A" w14:textId="77777777" w:rsidR="00745FDF" w:rsidRPr="002F3640" w:rsidRDefault="00745FDF" w:rsidP="00745FDF">
      <w:pPr>
        <w:numPr>
          <w:ilvl w:val="0"/>
          <w:numId w:val="4"/>
        </w:numPr>
        <w:rPr>
          <w:lang w:val="en-NL"/>
        </w:rPr>
      </w:pPr>
      <w:proofErr w:type="spellStart"/>
      <w:r w:rsidRPr="002F3640">
        <w:rPr>
          <w:lang w:val="en-NL"/>
        </w:rPr>
        <w:t>zelfstandig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denken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plaats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antwoorden</w:t>
      </w:r>
      <w:proofErr w:type="spellEnd"/>
      <w:r w:rsidRPr="002F3640">
        <w:rPr>
          <w:lang w:val="en-NL"/>
        </w:rPr>
        <w:t xml:space="preserve"> over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nemen</w:t>
      </w:r>
      <w:proofErr w:type="spellEnd"/>
      <w:r w:rsidRPr="002F3640">
        <w:rPr>
          <w:lang w:val="en-NL"/>
        </w:rPr>
        <w:t xml:space="preserve"> van AI.</w:t>
      </w:r>
    </w:p>
    <w:p w14:paraId="44E535FB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Een </w:t>
      </w:r>
      <w:proofErr w:type="spellStart"/>
      <w:r w:rsidRPr="002F3640">
        <w:rPr>
          <w:lang w:val="en-NL"/>
        </w:rPr>
        <w:t>belangrijk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uitgangspunt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dat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leerling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altijd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zelf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bepaalt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welke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inhoud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toegevoegd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aangepast</w:t>
      </w:r>
      <w:proofErr w:type="spellEnd"/>
      <w:r w:rsidRPr="002F3640">
        <w:rPr>
          <w:lang w:val="en-NL"/>
        </w:rPr>
        <w:t>.</w:t>
      </w:r>
    </w:p>
    <w:p w14:paraId="2854C5D0" w14:textId="485DDB11" w:rsidR="00745FDF" w:rsidRPr="002F3640" w:rsidRDefault="00745FDF" w:rsidP="00745FDF">
      <w:pPr>
        <w:rPr>
          <w:lang w:val="en-NL"/>
        </w:rPr>
      </w:pPr>
    </w:p>
    <w:p w14:paraId="3C7F513A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5735780E" w14:textId="205D54F3" w:rsidR="00745FDF" w:rsidRPr="002F3640" w:rsidRDefault="008964EA" w:rsidP="008964EA">
      <w:pPr>
        <w:pStyle w:val="Heading1"/>
        <w:rPr>
          <w:color w:val="auto"/>
          <w:lang w:val="en-NL"/>
        </w:rPr>
      </w:pPr>
      <w:bookmarkStart w:id="7" w:name="_Toc231852374"/>
      <w:proofErr w:type="spellStart"/>
      <w:r w:rsidRPr="002F3640">
        <w:rPr>
          <w:color w:val="auto"/>
          <w:lang w:val="en-NL"/>
        </w:rPr>
        <w:lastRenderedPageBreak/>
        <w:t>Niet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Doelen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voor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gebruiken</w:t>
      </w:r>
      <w:bookmarkEnd w:id="7"/>
      <w:proofErr w:type="spellEnd"/>
    </w:p>
    <w:p w14:paraId="394B9378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Voor 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vallen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volgende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onderdelen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buiten</w:t>
      </w:r>
      <w:proofErr w:type="spellEnd"/>
      <w:r w:rsidRPr="002F3640">
        <w:rPr>
          <w:lang w:val="en-NL"/>
        </w:rPr>
        <w:t xml:space="preserve"> scope:</w:t>
      </w:r>
    </w:p>
    <w:p w14:paraId="23652907" w14:textId="77777777" w:rsidR="00745FDF" w:rsidRPr="002F3640" w:rsidRDefault="00745FDF" w:rsidP="00745FDF">
      <w:pPr>
        <w:numPr>
          <w:ilvl w:val="0"/>
          <w:numId w:val="5"/>
        </w:numPr>
        <w:rPr>
          <w:lang w:val="en-NL"/>
        </w:rPr>
      </w:pPr>
      <w:proofErr w:type="spellStart"/>
      <w:r w:rsidRPr="002F3640">
        <w:rPr>
          <w:lang w:val="en-NL"/>
        </w:rPr>
        <w:t>volledige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accountregistratie</w:t>
      </w:r>
      <w:proofErr w:type="spellEnd"/>
      <w:r w:rsidRPr="002F3640">
        <w:rPr>
          <w:lang w:val="en-NL"/>
        </w:rPr>
        <w:t xml:space="preserve"> of login;</w:t>
      </w:r>
    </w:p>
    <w:p w14:paraId="7AE3C17D" w14:textId="77777777" w:rsidR="00745FDF" w:rsidRPr="002F3640" w:rsidRDefault="00745FDF" w:rsidP="00745FDF">
      <w:pPr>
        <w:numPr>
          <w:ilvl w:val="0"/>
          <w:numId w:val="5"/>
        </w:numPr>
        <w:rPr>
          <w:lang w:val="en-NL"/>
        </w:rPr>
      </w:pPr>
      <w:proofErr w:type="spellStart"/>
      <w:r w:rsidRPr="002F3640">
        <w:rPr>
          <w:lang w:val="en-NL"/>
        </w:rPr>
        <w:t>realtime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samenwerking</w:t>
      </w:r>
      <w:proofErr w:type="spellEnd"/>
      <w:r w:rsidRPr="002F3640">
        <w:rPr>
          <w:lang w:val="en-NL"/>
        </w:rPr>
        <w:t xml:space="preserve"> met </w:t>
      </w:r>
      <w:proofErr w:type="spellStart"/>
      <w:r w:rsidRPr="002F3640">
        <w:rPr>
          <w:lang w:val="en-NL"/>
        </w:rPr>
        <w:t>meerdere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>;</w:t>
      </w:r>
    </w:p>
    <w:p w14:paraId="0E82D159" w14:textId="77777777" w:rsidR="00745FDF" w:rsidRPr="002F3640" w:rsidRDefault="00745FDF" w:rsidP="00745FDF">
      <w:pPr>
        <w:numPr>
          <w:ilvl w:val="0"/>
          <w:numId w:val="5"/>
        </w:numPr>
        <w:rPr>
          <w:lang w:val="en-NL"/>
        </w:rPr>
      </w:pPr>
      <w:proofErr w:type="spellStart"/>
      <w:r w:rsidRPr="002F3640">
        <w:rPr>
          <w:lang w:val="en-NL"/>
        </w:rPr>
        <w:t>cloudopslag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mindmaps</w:t>
      </w:r>
      <w:proofErr w:type="spellEnd"/>
      <w:r w:rsidRPr="002F3640">
        <w:rPr>
          <w:lang w:val="en-NL"/>
        </w:rPr>
        <w:t>;</w:t>
      </w:r>
    </w:p>
    <w:p w14:paraId="4BA5FD67" w14:textId="77777777" w:rsidR="00745FDF" w:rsidRPr="002F3640" w:rsidRDefault="00745FDF" w:rsidP="00745FDF">
      <w:pPr>
        <w:numPr>
          <w:ilvl w:val="0"/>
          <w:numId w:val="5"/>
        </w:numPr>
        <w:rPr>
          <w:lang w:val="en-NL"/>
        </w:rPr>
      </w:pP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docentendashboard</w:t>
      </w:r>
      <w:proofErr w:type="spellEnd"/>
      <w:r w:rsidRPr="002F3640">
        <w:rPr>
          <w:lang w:val="en-NL"/>
        </w:rPr>
        <w:t>;</w:t>
      </w:r>
    </w:p>
    <w:p w14:paraId="39F7297E" w14:textId="77777777" w:rsidR="00745FDF" w:rsidRPr="002F3640" w:rsidRDefault="00745FDF" w:rsidP="00745FDF">
      <w:pPr>
        <w:numPr>
          <w:ilvl w:val="0"/>
          <w:numId w:val="5"/>
        </w:numPr>
        <w:rPr>
          <w:lang w:val="en-NL"/>
        </w:rPr>
      </w:pPr>
      <w:proofErr w:type="spellStart"/>
      <w:r w:rsidRPr="002F3640">
        <w:rPr>
          <w:lang w:val="en-NL"/>
        </w:rPr>
        <w:t>automatisch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genereren</w:t>
      </w:r>
      <w:proofErr w:type="spellEnd"/>
      <w:r w:rsidRPr="002F3640">
        <w:rPr>
          <w:lang w:val="en-NL"/>
        </w:rPr>
        <w:t xml:space="preserve"> van complete </w:t>
      </w:r>
      <w:proofErr w:type="spellStart"/>
      <w:r w:rsidRPr="002F3640">
        <w:rPr>
          <w:lang w:val="en-NL"/>
        </w:rPr>
        <w:t>mindmaps</w:t>
      </w:r>
      <w:proofErr w:type="spellEnd"/>
      <w:r w:rsidRPr="002F3640">
        <w:rPr>
          <w:lang w:val="en-NL"/>
        </w:rPr>
        <w:t xml:space="preserve"> door AI;</w:t>
      </w:r>
    </w:p>
    <w:p w14:paraId="59FF8EC7" w14:textId="77777777" w:rsidR="00745FDF" w:rsidRPr="002F3640" w:rsidRDefault="00745FDF" w:rsidP="00745FDF">
      <w:pPr>
        <w:numPr>
          <w:ilvl w:val="0"/>
          <w:numId w:val="5"/>
        </w:numPr>
        <w:rPr>
          <w:lang w:val="en-NL"/>
        </w:rPr>
      </w:pPr>
      <w:proofErr w:type="spellStart"/>
      <w:r w:rsidRPr="002F3640">
        <w:rPr>
          <w:lang w:val="en-NL"/>
        </w:rPr>
        <w:t>feitelijke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beoordeling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inhoud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waar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onwaar</w:t>
      </w:r>
      <w:proofErr w:type="spellEnd"/>
      <w:r w:rsidRPr="002F3640">
        <w:rPr>
          <w:lang w:val="en-NL"/>
        </w:rPr>
        <w:t xml:space="preserve"> is;</w:t>
      </w:r>
    </w:p>
    <w:p w14:paraId="643D600D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onderdelen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later </w:t>
      </w:r>
      <w:proofErr w:type="spellStart"/>
      <w:r w:rsidRPr="002F3640">
        <w:rPr>
          <w:lang w:val="en-NL"/>
        </w:rPr>
        <w:t>interessant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, maar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nodig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de MVP.</w:t>
      </w:r>
    </w:p>
    <w:p w14:paraId="219ABEB2" w14:textId="01711640" w:rsidR="00745FDF" w:rsidRPr="002F3640" w:rsidRDefault="00745FDF" w:rsidP="00745FDF">
      <w:pPr>
        <w:rPr>
          <w:lang w:val="en-NL"/>
        </w:rPr>
      </w:pPr>
    </w:p>
    <w:p w14:paraId="309979DB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489282B0" w14:textId="5D480FF8" w:rsidR="00745FDF" w:rsidRPr="002F3640" w:rsidRDefault="00745FDF" w:rsidP="008964EA">
      <w:pPr>
        <w:pStyle w:val="Heading1"/>
        <w:rPr>
          <w:color w:val="auto"/>
          <w:lang w:val="en-NL"/>
        </w:rPr>
      </w:pPr>
      <w:bookmarkStart w:id="8" w:name="_Toc231852375"/>
      <w:proofErr w:type="spellStart"/>
      <w:r w:rsidRPr="002F3640">
        <w:rPr>
          <w:color w:val="auto"/>
          <w:lang w:val="en-NL"/>
        </w:rPr>
        <w:lastRenderedPageBreak/>
        <w:t>Kernfunctionaliteiten</w:t>
      </w:r>
      <w:bookmarkEnd w:id="8"/>
      <w:proofErr w:type="spellEnd"/>
    </w:p>
    <w:p w14:paraId="37AC737A" w14:textId="1AA594BE" w:rsidR="00745FDF" w:rsidRPr="002F3640" w:rsidRDefault="00745FDF" w:rsidP="008964EA">
      <w:pPr>
        <w:pStyle w:val="Heading2"/>
        <w:rPr>
          <w:color w:val="auto"/>
          <w:lang w:val="en-NL"/>
        </w:rPr>
      </w:pPr>
      <w:bookmarkStart w:id="9" w:name="_Toc231852376"/>
      <w:proofErr w:type="spellStart"/>
      <w:r w:rsidRPr="002F3640">
        <w:rPr>
          <w:color w:val="auto"/>
          <w:lang w:val="en-NL"/>
        </w:rPr>
        <w:t>Mindmap</w:t>
      </w:r>
      <w:proofErr w:type="spellEnd"/>
      <w:r w:rsidRPr="002F3640">
        <w:rPr>
          <w:color w:val="auto"/>
          <w:lang w:val="en-NL"/>
        </w:rPr>
        <w:t xml:space="preserve"> Canvas</w:t>
      </w:r>
      <w:bookmarkEnd w:id="9"/>
    </w:p>
    <w:p w14:paraId="6DD6EB7B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Het canvas is het centrale </w:t>
      </w:r>
      <w:proofErr w:type="spellStart"/>
      <w:r w:rsidRPr="002F3640">
        <w:rPr>
          <w:lang w:val="en-NL"/>
        </w:rPr>
        <w:t>onderdeel</w:t>
      </w:r>
      <w:proofErr w:type="spellEnd"/>
      <w:r w:rsidRPr="002F3640">
        <w:rPr>
          <w:lang w:val="en-NL"/>
        </w:rPr>
        <w:t xml:space="preserve"> van de app.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hier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aanpassen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ordenen</w:t>
      </w:r>
      <w:proofErr w:type="spellEnd"/>
      <w:r w:rsidRPr="002F3640">
        <w:rPr>
          <w:lang w:val="en-NL"/>
        </w:rPr>
        <w:t>.</w:t>
      </w:r>
    </w:p>
    <w:p w14:paraId="6914B78E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Requirements</w:t>
      </w:r>
    </w:p>
    <w:p w14:paraId="5AD2B5C0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De app </w:t>
      </w:r>
      <w:proofErr w:type="spellStart"/>
      <w:r w:rsidRPr="002F3640">
        <w:rPr>
          <w:lang w:val="en-NL"/>
        </w:rPr>
        <w:t>opent</w:t>
      </w:r>
      <w:proofErr w:type="spellEnd"/>
      <w:r w:rsidRPr="002F3640">
        <w:rPr>
          <w:lang w:val="en-NL"/>
        </w:rPr>
        <w:t xml:space="preserve"> direct met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centrale root node.</w:t>
      </w:r>
    </w:p>
    <w:p w14:paraId="6093678E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De root node </w:t>
      </w:r>
      <w:proofErr w:type="spellStart"/>
      <w:r w:rsidRPr="002F3640">
        <w:rPr>
          <w:lang w:val="en-NL"/>
        </w:rPr>
        <w:t>vertegenwoordigt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hoofdonderwerp</w:t>
      </w:r>
      <w:proofErr w:type="spellEnd"/>
      <w:r w:rsidRPr="002F3640">
        <w:rPr>
          <w:lang w:val="en-NL"/>
        </w:rPr>
        <w:t>.</w:t>
      </w:r>
    </w:p>
    <w:p w14:paraId="11F8A681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het label van </w:t>
      </w:r>
      <w:proofErr w:type="spellStart"/>
      <w:r w:rsidRPr="002F3640">
        <w:rPr>
          <w:lang w:val="en-NL"/>
        </w:rPr>
        <w:t>elke</w:t>
      </w:r>
      <w:proofErr w:type="spellEnd"/>
      <w:r w:rsidRPr="002F3640">
        <w:rPr>
          <w:lang w:val="en-NL"/>
        </w:rPr>
        <w:t xml:space="preserve"> node direct </w:t>
      </w:r>
      <w:proofErr w:type="spellStart"/>
      <w:r w:rsidRPr="002F3640">
        <w:rPr>
          <w:lang w:val="en-NL"/>
        </w:rPr>
        <w:t>aanpassen</w:t>
      </w:r>
      <w:proofErr w:type="spellEnd"/>
      <w:r w:rsidRPr="002F3640">
        <w:rPr>
          <w:lang w:val="en-NL"/>
        </w:rPr>
        <w:t>.</w:t>
      </w:r>
    </w:p>
    <w:p w14:paraId="0B185645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child nodes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vanaf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bestaande</w:t>
      </w:r>
      <w:proofErr w:type="spellEnd"/>
      <w:r w:rsidRPr="002F3640">
        <w:rPr>
          <w:lang w:val="en-NL"/>
        </w:rPr>
        <w:t xml:space="preserve"> nodes.</w:t>
      </w:r>
    </w:p>
    <w:p w14:paraId="3FB23968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proofErr w:type="spellStart"/>
      <w:r w:rsidRPr="002F3640">
        <w:rPr>
          <w:lang w:val="en-NL"/>
        </w:rPr>
        <w:t>Nieuwe</w:t>
      </w:r>
      <w:proofErr w:type="spellEnd"/>
      <w:r w:rsidRPr="002F3640">
        <w:rPr>
          <w:lang w:val="en-NL"/>
        </w:rPr>
        <w:t xml:space="preserve"> child nodes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automatisch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verbonden</w:t>
      </w:r>
      <w:proofErr w:type="spellEnd"/>
      <w:r w:rsidRPr="002F3640">
        <w:rPr>
          <w:lang w:val="en-NL"/>
        </w:rPr>
        <w:t xml:space="preserve"> met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parent node.</w:t>
      </w:r>
    </w:p>
    <w:p w14:paraId="3351284B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Niet-root nodes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versleept</w:t>
      </w:r>
      <w:proofErr w:type="spellEnd"/>
      <w:r w:rsidRPr="002F3640">
        <w:rPr>
          <w:lang w:val="en-NL"/>
        </w:rPr>
        <w:t>.</w:t>
      </w:r>
    </w:p>
    <w:p w14:paraId="4B839319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geselecteerd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>.</w:t>
      </w:r>
    </w:p>
    <w:p w14:paraId="11AEF55C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edges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verwijderd</w:t>
      </w:r>
      <w:proofErr w:type="spellEnd"/>
      <w:r w:rsidRPr="002F3640">
        <w:rPr>
          <w:lang w:val="en-NL"/>
        </w:rPr>
        <w:t xml:space="preserve"> met Backspace of Delete.</w:t>
      </w:r>
    </w:p>
    <w:p w14:paraId="000784A5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Het canvas </w:t>
      </w:r>
      <w:proofErr w:type="spellStart"/>
      <w:r w:rsidRPr="002F3640">
        <w:rPr>
          <w:lang w:val="en-NL"/>
        </w:rPr>
        <w:t>ondersteunt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zoomen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pannen</w:t>
      </w:r>
      <w:proofErr w:type="spellEnd"/>
      <w:r w:rsidRPr="002F3640">
        <w:rPr>
          <w:lang w:val="en-NL"/>
        </w:rPr>
        <w:t>.</w:t>
      </w:r>
    </w:p>
    <w:p w14:paraId="3B786696" w14:textId="77777777" w:rsidR="00745FDF" w:rsidRPr="002F3640" w:rsidRDefault="00745FDF" w:rsidP="00745FDF">
      <w:pPr>
        <w:numPr>
          <w:ilvl w:val="0"/>
          <w:numId w:val="6"/>
        </w:numPr>
        <w:rPr>
          <w:lang w:val="en-NL"/>
        </w:rPr>
      </w:pPr>
      <w:r w:rsidRPr="002F3640">
        <w:rPr>
          <w:lang w:val="en-NL"/>
        </w:rPr>
        <w:t xml:space="preserve">De interface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overzichtelijk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ook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groter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>.</w:t>
      </w:r>
    </w:p>
    <w:p w14:paraId="15046EA0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Acceptance criteria</w:t>
      </w:r>
    </w:p>
    <w:p w14:paraId="6614A0FA" w14:textId="77777777" w:rsidR="00745FDF" w:rsidRPr="002F3640" w:rsidRDefault="00745FDF" w:rsidP="00745FDF">
      <w:pPr>
        <w:numPr>
          <w:ilvl w:val="0"/>
          <w:numId w:val="7"/>
        </w:numPr>
        <w:rPr>
          <w:lang w:val="en-NL"/>
        </w:rPr>
      </w:pPr>
      <w:r w:rsidRPr="002F3640">
        <w:rPr>
          <w:lang w:val="en-NL"/>
        </w:rPr>
        <w:t xml:space="preserve">Een </w:t>
      </w:r>
      <w:proofErr w:type="spellStart"/>
      <w:r w:rsidRPr="002F3640">
        <w:rPr>
          <w:lang w:val="en-NL"/>
        </w:rPr>
        <w:t>nieuwe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onboarding direct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hoofdonderwerp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typen</w:t>
      </w:r>
      <w:proofErr w:type="spellEnd"/>
      <w:r w:rsidRPr="002F3640">
        <w:rPr>
          <w:lang w:val="en-NL"/>
        </w:rPr>
        <w:t>.</w:t>
      </w:r>
    </w:p>
    <w:p w14:paraId="40708125" w14:textId="77777777" w:rsidR="00745FDF" w:rsidRPr="002F3640" w:rsidRDefault="00745FDF" w:rsidP="00745FDF">
      <w:pPr>
        <w:numPr>
          <w:ilvl w:val="0"/>
          <w:numId w:val="7"/>
        </w:numPr>
        <w:rPr>
          <w:lang w:val="en-NL"/>
        </w:rPr>
      </w:pPr>
      <w:r w:rsidRPr="002F3640">
        <w:rPr>
          <w:lang w:val="en-NL"/>
        </w:rPr>
        <w:t xml:space="preserve">Na het </w:t>
      </w:r>
      <w:proofErr w:type="spellStart"/>
      <w:r w:rsidRPr="002F3640">
        <w:rPr>
          <w:lang w:val="en-NL"/>
        </w:rPr>
        <w:t>klikken</w:t>
      </w:r>
      <w:proofErr w:type="spellEnd"/>
      <w:r w:rsidRPr="002F3640">
        <w:rPr>
          <w:lang w:val="en-NL"/>
        </w:rPr>
        <w:t xml:space="preserve"> op de </w:t>
      </w:r>
      <w:proofErr w:type="spellStart"/>
      <w:r w:rsidRPr="002F3640">
        <w:rPr>
          <w:lang w:val="en-NL"/>
        </w:rPr>
        <w:t>plusknop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verschijnt</w:t>
      </w:r>
      <w:proofErr w:type="spellEnd"/>
      <w:r w:rsidRPr="002F3640">
        <w:rPr>
          <w:lang w:val="en-NL"/>
        </w:rPr>
        <w:t xml:space="preserve"> er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nieuwe</w:t>
      </w:r>
      <w:proofErr w:type="spellEnd"/>
      <w:r w:rsidRPr="002F3640">
        <w:rPr>
          <w:lang w:val="en-NL"/>
        </w:rPr>
        <w:t xml:space="preserve"> child node.</w:t>
      </w:r>
    </w:p>
    <w:p w14:paraId="3717389E" w14:textId="77777777" w:rsidR="00745FDF" w:rsidRPr="002F3640" w:rsidRDefault="00745FDF" w:rsidP="00745FDF">
      <w:pPr>
        <w:numPr>
          <w:ilvl w:val="0"/>
          <w:numId w:val="7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nieuwe</w:t>
      </w:r>
      <w:proofErr w:type="spellEnd"/>
      <w:r w:rsidRPr="002F3640">
        <w:rPr>
          <w:lang w:val="en-NL"/>
        </w:rPr>
        <w:t xml:space="preserve"> child node is </w:t>
      </w:r>
      <w:proofErr w:type="spellStart"/>
      <w:r w:rsidRPr="002F3640">
        <w:rPr>
          <w:lang w:val="en-NL"/>
        </w:rPr>
        <w:t>automatisch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verbonden</w:t>
      </w:r>
      <w:proofErr w:type="spellEnd"/>
      <w:r w:rsidRPr="002F3640">
        <w:rPr>
          <w:lang w:val="en-NL"/>
        </w:rPr>
        <w:t xml:space="preserve"> met de </w:t>
      </w:r>
      <w:proofErr w:type="spellStart"/>
      <w:r w:rsidRPr="002F3640">
        <w:rPr>
          <w:lang w:val="en-NL"/>
        </w:rPr>
        <w:t>juiste</w:t>
      </w:r>
      <w:proofErr w:type="spellEnd"/>
      <w:r w:rsidRPr="002F3640">
        <w:rPr>
          <w:lang w:val="en-NL"/>
        </w:rPr>
        <w:t xml:space="preserve"> parent node.</w:t>
      </w:r>
    </w:p>
    <w:p w14:paraId="10E3C684" w14:textId="77777777" w:rsidR="00745FDF" w:rsidRPr="002F3640" w:rsidRDefault="00745FDF" w:rsidP="00745FDF">
      <w:pPr>
        <w:numPr>
          <w:ilvl w:val="0"/>
          <w:numId w:val="7"/>
        </w:numPr>
        <w:rPr>
          <w:lang w:val="en-NL"/>
        </w:rPr>
      </w:pPr>
      <w:r w:rsidRPr="002F3640">
        <w:rPr>
          <w:lang w:val="en-NL"/>
        </w:rPr>
        <w:t xml:space="preserve">Een </w:t>
      </w:r>
      <w:proofErr w:type="spellStart"/>
      <w:r w:rsidRPr="002F3640">
        <w:rPr>
          <w:lang w:val="en-NL"/>
        </w:rPr>
        <w:t>geselecteerde</w:t>
      </w:r>
      <w:proofErr w:type="spellEnd"/>
      <w:r w:rsidRPr="002F3640">
        <w:rPr>
          <w:lang w:val="en-NL"/>
        </w:rPr>
        <w:t xml:space="preserve"> node is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herkenbaar</w:t>
      </w:r>
      <w:proofErr w:type="spellEnd"/>
      <w:r w:rsidRPr="002F3640">
        <w:rPr>
          <w:lang w:val="en-NL"/>
        </w:rPr>
        <w:t>.</w:t>
      </w:r>
    </w:p>
    <w:p w14:paraId="0D436383" w14:textId="77777777" w:rsidR="00745FDF" w:rsidRPr="002F3640" w:rsidRDefault="00745FDF" w:rsidP="00745FDF">
      <w:pPr>
        <w:numPr>
          <w:ilvl w:val="0"/>
          <w:numId w:val="7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nodes </w:t>
      </w:r>
      <w:proofErr w:type="spellStart"/>
      <w:r w:rsidRPr="002F3640">
        <w:rPr>
          <w:lang w:val="en-NL"/>
        </w:rPr>
        <w:t>verplaatsen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dat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verbindingen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verdwijnen</w:t>
      </w:r>
      <w:proofErr w:type="spellEnd"/>
      <w:r w:rsidRPr="002F3640">
        <w:rPr>
          <w:lang w:val="en-NL"/>
        </w:rPr>
        <w:t>.</w:t>
      </w:r>
    </w:p>
    <w:p w14:paraId="6D4D5CD9" w14:textId="0AE49B75" w:rsidR="00745FDF" w:rsidRPr="002F3640" w:rsidRDefault="00745FDF" w:rsidP="00745FDF">
      <w:pPr>
        <w:rPr>
          <w:lang w:val="en-NL"/>
        </w:rPr>
      </w:pPr>
    </w:p>
    <w:p w14:paraId="69B47E2C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4BEFDCE1" w14:textId="636A5837" w:rsidR="00745FDF" w:rsidRPr="002F3640" w:rsidRDefault="00745FDF" w:rsidP="008964EA">
      <w:pPr>
        <w:pStyle w:val="Heading2"/>
        <w:rPr>
          <w:color w:val="auto"/>
          <w:lang w:val="en-NL"/>
        </w:rPr>
      </w:pPr>
      <w:bookmarkStart w:id="10" w:name="_Toc231852377"/>
      <w:r w:rsidRPr="002F3640">
        <w:rPr>
          <w:color w:val="auto"/>
          <w:lang w:val="en-NL"/>
        </w:rPr>
        <w:lastRenderedPageBreak/>
        <w:t>Node Visuals</w:t>
      </w:r>
      <w:bookmarkEnd w:id="10"/>
    </w:p>
    <w:p w14:paraId="4BF97AE1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moeten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zich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bevinden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binnen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.</w:t>
      </w:r>
    </w:p>
    <w:p w14:paraId="3CEBED18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Requirements</w:t>
      </w:r>
    </w:p>
    <w:p w14:paraId="41F38603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r w:rsidRPr="002F3640">
        <w:rPr>
          <w:lang w:val="en-NL"/>
        </w:rPr>
        <w:t xml:space="preserve">De root node </w:t>
      </w:r>
      <w:proofErr w:type="spellStart"/>
      <w:r w:rsidRPr="002F3640">
        <w:rPr>
          <w:lang w:val="en-NL"/>
        </w:rPr>
        <w:t>heeft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onderscheidende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stijl</w:t>
      </w:r>
      <w:proofErr w:type="spellEnd"/>
      <w:r w:rsidRPr="002F3640">
        <w:rPr>
          <w:lang w:val="en-NL"/>
        </w:rPr>
        <w:t>.</w:t>
      </w:r>
    </w:p>
    <w:p w14:paraId="36690831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proofErr w:type="spellStart"/>
      <w:r w:rsidRPr="002F3640">
        <w:rPr>
          <w:lang w:val="en-NL"/>
        </w:rPr>
        <w:t>Eerste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niveau</w:t>
      </w:r>
      <w:proofErr w:type="spellEnd"/>
      <w:r w:rsidRPr="002F3640">
        <w:rPr>
          <w:lang w:val="en-NL"/>
        </w:rPr>
        <w:t xml:space="preserve"> child nodes </w:t>
      </w:r>
      <w:proofErr w:type="spellStart"/>
      <w:r w:rsidRPr="002F3640">
        <w:rPr>
          <w:lang w:val="en-NL"/>
        </w:rPr>
        <w:t>hebben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eigen </w:t>
      </w: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stijl</w:t>
      </w:r>
      <w:proofErr w:type="spellEnd"/>
      <w:r w:rsidRPr="002F3640">
        <w:rPr>
          <w:lang w:val="en-NL"/>
        </w:rPr>
        <w:t>.</w:t>
      </w:r>
    </w:p>
    <w:p w14:paraId="766C173D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proofErr w:type="spellStart"/>
      <w:r w:rsidRPr="002F3640">
        <w:rPr>
          <w:lang w:val="en-NL"/>
        </w:rPr>
        <w:t>Diepere</w:t>
      </w:r>
      <w:proofErr w:type="spellEnd"/>
      <w:r w:rsidRPr="002F3640">
        <w:rPr>
          <w:lang w:val="en-NL"/>
        </w:rPr>
        <w:t xml:space="preserve"> detail nodes </w:t>
      </w:r>
      <w:proofErr w:type="spellStart"/>
      <w:r w:rsidRPr="002F3640">
        <w:rPr>
          <w:lang w:val="en-NL"/>
        </w:rPr>
        <w:t>hebben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eigen </w:t>
      </w: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stijl</w:t>
      </w:r>
      <w:proofErr w:type="spellEnd"/>
      <w:r w:rsidRPr="002F3640">
        <w:rPr>
          <w:lang w:val="en-NL"/>
        </w:rPr>
        <w:t>.</w:t>
      </w:r>
    </w:p>
    <w:p w14:paraId="2BC47E64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label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image-knop.</w:t>
      </w:r>
    </w:p>
    <w:p w14:paraId="2C31864A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r w:rsidRPr="002F3640">
        <w:rPr>
          <w:lang w:val="en-NL"/>
        </w:rPr>
        <w:t xml:space="preserve">Nodes met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label,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regenerate-knop.</w:t>
      </w:r>
    </w:p>
    <w:p w14:paraId="02F9950F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r w:rsidRPr="002F3640">
        <w:rPr>
          <w:lang w:val="en-NL"/>
        </w:rPr>
        <w:t xml:space="preserve">Node-labels </w:t>
      </w:r>
      <w:proofErr w:type="spellStart"/>
      <w:r w:rsidRPr="002F3640">
        <w:rPr>
          <w:lang w:val="en-NL"/>
        </w:rPr>
        <w:t>blijven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bewerkbaar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nadat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toegevoegd</w:t>
      </w:r>
      <w:proofErr w:type="spellEnd"/>
      <w:r w:rsidRPr="002F3640">
        <w:rPr>
          <w:lang w:val="en-NL"/>
        </w:rPr>
        <w:t>.</w:t>
      </w:r>
    </w:p>
    <w:p w14:paraId="3BD82190" w14:textId="77777777" w:rsidR="00745FDF" w:rsidRPr="002F3640" w:rsidRDefault="00745FDF" w:rsidP="00745FDF">
      <w:pPr>
        <w:numPr>
          <w:ilvl w:val="0"/>
          <w:numId w:val="8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blijven</w:t>
      </w:r>
      <w:proofErr w:type="spellEnd"/>
      <w:r w:rsidRPr="002F3640">
        <w:rPr>
          <w:lang w:val="en-NL"/>
        </w:rPr>
        <w:t xml:space="preserve"> compact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leesbaar</w:t>
      </w:r>
      <w:proofErr w:type="spellEnd"/>
      <w:r w:rsidRPr="002F3640">
        <w:rPr>
          <w:lang w:val="en-NL"/>
        </w:rPr>
        <w:t>.</w:t>
      </w:r>
    </w:p>
    <w:p w14:paraId="6D8C653B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Acceptance criteria</w:t>
      </w:r>
    </w:p>
    <w:p w14:paraId="3E148A0F" w14:textId="77777777" w:rsidR="00745FDF" w:rsidRPr="002F3640" w:rsidRDefault="00745FDF" w:rsidP="00745FDF">
      <w:pPr>
        <w:numPr>
          <w:ilvl w:val="0"/>
          <w:numId w:val="9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één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oogopslag</w:t>
      </w:r>
      <w:proofErr w:type="spellEnd"/>
      <w:r w:rsidRPr="002F3640">
        <w:rPr>
          <w:lang w:val="en-NL"/>
        </w:rPr>
        <w:t xml:space="preserve"> root, child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detail nodes </w:t>
      </w:r>
      <w:proofErr w:type="spellStart"/>
      <w:r w:rsidRPr="002F3640">
        <w:rPr>
          <w:lang w:val="en-NL"/>
        </w:rPr>
        <w:t>onderscheiden</w:t>
      </w:r>
      <w:proofErr w:type="spellEnd"/>
      <w:r w:rsidRPr="002F3640">
        <w:rPr>
          <w:lang w:val="en-NL"/>
        </w:rPr>
        <w:t>.</w:t>
      </w:r>
    </w:p>
    <w:p w14:paraId="35014495" w14:textId="77777777" w:rsidR="00745FDF" w:rsidRPr="002F3640" w:rsidRDefault="00745FDF" w:rsidP="00745FDF">
      <w:pPr>
        <w:numPr>
          <w:ilvl w:val="0"/>
          <w:numId w:val="9"/>
        </w:numPr>
        <w:rPr>
          <w:lang w:val="en-NL"/>
        </w:rPr>
      </w:pPr>
      <w:r w:rsidRPr="002F3640">
        <w:rPr>
          <w:lang w:val="en-NL"/>
        </w:rPr>
        <w:t xml:space="preserve">Een node met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overzichtelijk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bruikbaar</w:t>
      </w:r>
      <w:proofErr w:type="spellEnd"/>
      <w:r w:rsidRPr="002F3640">
        <w:rPr>
          <w:lang w:val="en-NL"/>
        </w:rPr>
        <w:t>.</w:t>
      </w:r>
    </w:p>
    <w:p w14:paraId="0CB0C786" w14:textId="77777777" w:rsidR="00745FDF" w:rsidRPr="002F3640" w:rsidRDefault="00745FDF" w:rsidP="00745FDF">
      <w:pPr>
        <w:numPr>
          <w:ilvl w:val="0"/>
          <w:numId w:val="9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maakt</w:t>
      </w:r>
      <w:proofErr w:type="spellEnd"/>
      <w:r w:rsidRPr="002F3640">
        <w:rPr>
          <w:lang w:val="en-NL"/>
        </w:rPr>
        <w:t xml:space="preserve"> de node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onduidelijk</w:t>
      </w:r>
      <w:proofErr w:type="spellEnd"/>
      <w:r w:rsidRPr="002F3640">
        <w:rPr>
          <w:lang w:val="en-NL"/>
        </w:rPr>
        <w:t>.</w:t>
      </w:r>
    </w:p>
    <w:p w14:paraId="74E3066A" w14:textId="77777777" w:rsidR="00745FDF" w:rsidRPr="002F3640" w:rsidRDefault="00745FDF" w:rsidP="00745FDF">
      <w:pPr>
        <w:numPr>
          <w:ilvl w:val="0"/>
          <w:numId w:val="9"/>
        </w:numPr>
        <w:rPr>
          <w:lang w:val="en-NL"/>
        </w:rPr>
      </w:pPr>
      <w:r w:rsidRPr="002F3640">
        <w:rPr>
          <w:lang w:val="en-NL"/>
        </w:rPr>
        <w:t xml:space="preserve">Het label van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image node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nog</w:t>
      </w:r>
      <w:proofErr w:type="spellEnd"/>
      <w:r w:rsidRPr="002F3640">
        <w:rPr>
          <w:lang w:val="en-NL"/>
        </w:rPr>
        <w:t xml:space="preserve"> steeds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aangepast</w:t>
      </w:r>
      <w:proofErr w:type="spellEnd"/>
      <w:r w:rsidRPr="002F3640">
        <w:rPr>
          <w:lang w:val="en-NL"/>
        </w:rPr>
        <w:t>.</w:t>
      </w:r>
    </w:p>
    <w:p w14:paraId="447A0D30" w14:textId="01C71239" w:rsidR="00745FDF" w:rsidRPr="002F3640" w:rsidRDefault="00745FDF" w:rsidP="00745FDF">
      <w:pPr>
        <w:rPr>
          <w:lang w:val="en-NL"/>
        </w:rPr>
      </w:pPr>
    </w:p>
    <w:p w14:paraId="7C5466F1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1958CDDF" w14:textId="10392BDD" w:rsidR="00745FDF" w:rsidRPr="002F3640" w:rsidRDefault="00745FDF" w:rsidP="008964EA">
      <w:pPr>
        <w:pStyle w:val="Heading2"/>
        <w:rPr>
          <w:color w:val="auto"/>
          <w:lang w:val="en-NL"/>
        </w:rPr>
      </w:pPr>
      <w:bookmarkStart w:id="11" w:name="_Toc231852378"/>
      <w:proofErr w:type="spellStart"/>
      <w:r w:rsidRPr="002F3640">
        <w:rPr>
          <w:color w:val="auto"/>
          <w:lang w:val="en-NL"/>
        </w:rPr>
        <w:lastRenderedPageBreak/>
        <w:t>Afbeeldingen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toevoegen</w:t>
      </w:r>
      <w:bookmarkEnd w:id="11"/>
      <w:proofErr w:type="spellEnd"/>
    </w:p>
    <w:p w14:paraId="7EDE98E8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per node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op basis van het node-label. Dit </w:t>
      </w:r>
      <w:proofErr w:type="spellStart"/>
      <w:r w:rsidRPr="002F3640">
        <w:rPr>
          <w:lang w:val="en-NL"/>
        </w:rPr>
        <w:t>helpt</w:t>
      </w:r>
      <w:proofErr w:type="spellEnd"/>
      <w:r w:rsidRPr="002F3640">
        <w:rPr>
          <w:lang w:val="en-NL"/>
        </w:rPr>
        <w:t xml:space="preserve"> om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sterker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>.</w:t>
      </w:r>
    </w:p>
    <w:p w14:paraId="3C9D05A0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Requirements</w:t>
      </w:r>
    </w:p>
    <w:p w14:paraId="6EEDA303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via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image-knop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ophalen</w:t>
      </w:r>
      <w:proofErr w:type="spellEnd"/>
      <w:r w:rsidRPr="002F3640">
        <w:rPr>
          <w:lang w:val="en-NL"/>
        </w:rPr>
        <w:t>.</w:t>
      </w:r>
    </w:p>
    <w:p w14:paraId="2D93ACC4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De frontend </w:t>
      </w:r>
      <w:proofErr w:type="spellStart"/>
      <w:r w:rsidRPr="002F3640">
        <w:rPr>
          <w:lang w:val="en-NL"/>
        </w:rPr>
        <w:t>stuurt</w:t>
      </w:r>
      <w:proofErr w:type="spellEnd"/>
      <w:r w:rsidRPr="002F3640">
        <w:rPr>
          <w:lang w:val="en-NL"/>
        </w:rPr>
        <w:t xml:space="preserve"> het node-label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/</w:t>
      </w:r>
      <w:proofErr w:type="spellStart"/>
      <w:r w:rsidRPr="002F3640">
        <w:rPr>
          <w:lang w:val="en-NL"/>
        </w:rPr>
        <w:t>api</w:t>
      </w:r>
      <w:proofErr w:type="spellEnd"/>
      <w:r w:rsidRPr="002F3640">
        <w:rPr>
          <w:lang w:val="en-NL"/>
        </w:rPr>
        <w:t>/images/search.</w:t>
      </w:r>
    </w:p>
    <w:p w14:paraId="1557ACA7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De backend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Unsplash</w:t>
      </w:r>
      <w:proofErr w:type="spellEnd"/>
      <w:r w:rsidRPr="002F3640">
        <w:rPr>
          <w:lang w:val="en-NL"/>
        </w:rPr>
        <w:t xml:space="preserve"> API.</w:t>
      </w:r>
    </w:p>
    <w:p w14:paraId="5F874727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De backend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hiervoor</w:t>
      </w:r>
      <w:proofErr w:type="spellEnd"/>
      <w:r w:rsidRPr="002F3640">
        <w:rPr>
          <w:lang w:val="en-NL"/>
        </w:rPr>
        <w:t xml:space="preserve"> de environment variable UNSPLASH_ACCESS_KEY.</w:t>
      </w:r>
    </w:p>
    <w:p w14:paraId="63C17DC1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Bij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ontbrekend</w:t>
      </w:r>
      <w:proofErr w:type="spellEnd"/>
      <w:r w:rsidRPr="002F3640">
        <w:rPr>
          <w:lang w:val="en-NL"/>
        </w:rPr>
        <w:t xml:space="preserve"> label </w:t>
      </w:r>
      <w:proofErr w:type="spellStart"/>
      <w:r w:rsidRPr="002F3640">
        <w:rPr>
          <w:lang w:val="en-NL"/>
        </w:rPr>
        <w:t>krijgt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duidelijke</w:t>
      </w:r>
      <w:proofErr w:type="spellEnd"/>
      <w:r w:rsidRPr="002F3640">
        <w:rPr>
          <w:lang w:val="en-NL"/>
        </w:rPr>
        <w:t xml:space="preserve"> melding.</w:t>
      </w:r>
    </w:p>
    <w:p w14:paraId="1102461C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Bij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ontbrekende</w:t>
      </w:r>
      <w:proofErr w:type="spellEnd"/>
      <w:r w:rsidRPr="002F3640">
        <w:rPr>
          <w:lang w:val="en-NL"/>
        </w:rPr>
        <w:t xml:space="preserve"> API key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de backend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foutmelding</w:t>
      </w:r>
      <w:proofErr w:type="spellEnd"/>
      <w:r w:rsidRPr="002F3640">
        <w:rPr>
          <w:lang w:val="en-NL"/>
        </w:rPr>
        <w:t>.</w:t>
      </w:r>
    </w:p>
    <w:p w14:paraId="1F48505A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r w:rsidRPr="002F3640">
        <w:rPr>
          <w:lang w:val="en-NL"/>
        </w:rPr>
        <w:t xml:space="preserve">Als er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gevonden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toont</w:t>
      </w:r>
      <w:proofErr w:type="spellEnd"/>
      <w:r w:rsidRPr="002F3640">
        <w:rPr>
          <w:lang w:val="en-NL"/>
        </w:rPr>
        <w:t xml:space="preserve"> de UI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begrijpelijke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fout</w:t>
      </w:r>
      <w:proofErr w:type="spellEnd"/>
      <w:r w:rsidRPr="002F3640">
        <w:rPr>
          <w:lang w:val="en-NL"/>
        </w:rPr>
        <w:t>.</w:t>
      </w:r>
    </w:p>
    <w:p w14:paraId="343F5EAB" w14:textId="77777777" w:rsidR="00745FDF" w:rsidRPr="002F3640" w:rsidRDefault="00745FDF" w:rsidP="00745FDF">
      <w:pPr>
        <w:numPr>
          <w:ilvl w:val="0"/>
          <w:numId w:val="10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opnieuw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ophalen</w:t>
      </w:r>
      <w:proofErr w:type="spellEnd"/>
      <w:r w:rsidRPr="002F3640">
        <w:rPr>
          <w:lang w:val="en-NL"/>
        </w:rPr>
        <w:t>.</w:t>
      </w:r>
    </w:p>
    <w:p w14:paraId="7E1F9504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Acceptance criteria</w:t>
      </w:r>
    </w:p>
    <w:p w14:paraId="1CA4C4EC" w14:textId="77777777" w:rsidR="00745FDF" w:rsidRPr="002F3640" w:rsidRDefault="00745FDF" w:rsidP="00745FDF">
      <w:pPr>
        <w:numPr>
          <w:ilvl w:val="0"/>
          <w:numId w:val="11"/>
        </w:numPr>
        <w:rPr>
          <w:lang w:val="en-NL"/>
        </w:rPr>
      </w:pPr>
      <w:r w:rsidRPr="002F3640">
        <w:rPr>
          <w:lang w:val="en-NL"/>
        </w:rPr>
        <w:t xml:space="preserve">Voor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geldig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onderwerp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verschijnt</w:t>
      </w:r>
      <w:proofErr w:type="spellEnd"/>
      <w:r w:rsidRPr="002F3640">
        <w:rPr>
          <w:lang w:val="en-NL"/>
        </w:rPr>
        <w:t xml:space="preserve"> er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in de node.</w:t>
      </w:r>
    </w:p>
    <w:p w14:paraId="78235EFB" w14:textId="77777777" w:rsidR="00745FDF" w:rsidRPr="002F3640" w:rsidRDefault="00745FDF" w:rsidP="00745FDF">
      <w:pPr>
        <w:numPr>
          <w:ilvl w:val="0"/>
          <w:numId w:val="11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begrijpt</w:t>
      </w:r>
      <w:proofErr w:type="spellEnd"/>
      <w:r w:rsidRPr="002F3640">
        <w:rPr>
          <w:lang w:val="en-NL"/>
        </w:rPr>
        <w:t xml:space="preserve"> wat er </w:t>
      </w:r>
      <w:proofErr w:type="spellStart"/>
      <w:r w:rsidRPr="002F3640">
        <w:rPr>
          <w:lang w:val="en-NL"/>
        </w:rPr>
        <w:t>fout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er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geladen</w:t>
      </w:r>
      <w:proofErr w:type="spellEnd"/>
      <w:r w:rsidRPr="002F3640">
        <w:rPr>
          <w:lang w:val="en-NL"/>
        </w:rPr>
        <w:t>.</w:t>
      </w:r>
    </w:p>
    <w:p w14:paraId="7FFFCDCC" w14:textId="77777777" w:rsidR="00745FDF" w:rsidRPr="002F3640" w:rsidRDefault="00745FDF" w:rsidP="00745FDF">
      <w:pPr>
        <w:numPr>
          <w:ilvl w:val="0"/>
          <w:numId w:val="11"/>
        </w:numPr>
        <w:rPr>
          <w:lang w:val="en-NL"/>
        </w:rPr>
      </w:pPr>
      <w:r w:rsidRPr="002F3640">
        <w:rPr>
          <w:lang w:val="en-NL"/>
        </w:rPr>
        <w:t xml:space="preserve">De app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bruikbaar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de image API </w:t>
      </w:r>
      <w:proofErr w:type="spellStart"/>
      <w:r w:rsidRPr="002F3640">
        <w:rPr>
          <w:lang w:val="en-NL"/>
        </w:rPr>
        <w:t>faalt</w:t>
      </w:r>
      <w:proofErr w:type="spellEnd"/>
      <w:r w:rsidRPr="002F3640">
        <w:rPr>
          <w:lang w:val="en-NL"/>
        </w:rPr>
        <w:t>.</w:t>
      </w:r>
    </w:p>
    <w:p w14:paraId="13870CD0" w14:textId="77777777" w:rsidR="00745FDF" w:rsidRPr="002F3640" w:rsidRDefault="00745FDF" w:rsidP="00745FDF">
      <w:pPr>
        <w:numPr>
          <w:ilvl w:val="0"/>
          <w:numId w:val="11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bestaande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vervangen</w:t>
      </w:r>
      <w:proofErr w:type="spellEnd"/>
      <w:r w:rsidRPr="002F3640">
        <w:rPr>
          <w:lang w:val="en-NL"/>
        </w:rPr>
        <w:t xml:space="preserve"> door </w:t>
      </w:r>
      <w:proofErr w:type="spellStart"/>
      <w:r w:rsidRPr="002F3640">
        <w:rPr>
          <w:lang w:val="en-NL"/>
        </w:rPr>
        <w:t>opnieuw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genereren</w:t>
      </w:r>
      <w:proofErr w:type="spellEnd"/>
      <w:r w:rsidRPr="002F3640">
        <w:rPr>
          <w:lang w:val="en-NL"/>
        </w:rPr>
        <w:t>.</w:t>
      </w:r>
    </w:p>
    <w:p w14:paraId="3F034B39" w14:textId="4CFE2B74" w:rsidR="00745FDF" w:rsidRPr="002F3640" w:rsidRDefault="00745FDF" w:rsidP="00745FDF">
      <w:pPr>
        <w:rPr>
          <w:lang w:val="en-NL"/>
        </w:rPr>
      </w:pPr>
    </w:p>
    <w:p w14:paraId="178A6062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7C69A45E" w14:textId="7001FE6C" w:rsidR="00745FDF" w:rsidRPr="002F3640" w:rsidRDefault="00745FDF" w:rsidP="008964EA">
      <w:pPr>
        <w:pStyle w:val="Heading2"/>
        <w:rPr>
          <w:color w:val="auto"/>
          <w:lang w:val="en-NL"/>
        </w:rPr>
      </w:pPr>
      <w:bookmarkStart w:id="12" w:name="_Toc231852379"/>
      <w:r w:rsidRPr="002F3640">
        <w:rPr>
          <w:color w:val="auto"/>
          <w:lang w:val="en-NL"/>
        </w:rPr>
        <w:lastRenderedPageBreak/>
        <w:t>AI Coach</w:t>
      </w:r>
      <w:bookmarkEnd w:id="12"/>
    </w:p>
    <w:p w14:paraId="7BD3A21B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AI Coach is </w:t>
      </w:r>
      <w:proofErr w:type="spellStart"/>
      <w:r w:rsidRPr="002F3640">
        <w:rPr>
          <w:lang w:val="en-NL"/>
        </w:rPr>
        <w:t>bedoeld</w:t>
      </w:r>
      <w:proofErr w:type="spellEnd"/>
      <w:r w:rsidRPr="002F3640">
        <w:rPr>
          <w:lang w:val="en-NL"/>
        </w:rPr>
        <w:t xml:space="preserve"> om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helpen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nadenken</w:t>
      </w:r>
      <w:proofErr w:type="spellEnd"/>
      <w:r w:rsidRPr="002F3640">
        <w:rPr>
          <w:lang w:val="en-NL"/>
        </w:rPr>
        <w:t xml:space="preserve"> over de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. De AI mag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complete </w:t>
      </w:r>
      <w:proofErr w:type="spellStart"/>
      <w:r w:rsidRPr="002F3640">
        <w:rPr>
          <w:lang w:val="en-NL"/>
        </w:rPr>
        <w:t>antwoorden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geven</w:t>
      </w:r>
      <w:proofErr w:type="spellEnd"/>
      <w:r w:rsidRPr="002F3640">
        <w:rPr>
          <w:lang w:val="en-NL"/>
        </w:rPr>
        <w:t xml:space="preserve">, maar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feedback </w:t>
      </w:r>
      <w:proofErr w:type="spellStart"/>
      <w:r w:rsidRPr="002F3640">
        <w:rPr>
          <w:lang w:val="en-NL"/>
        </w:rPr>
        <w:t>geven</w:t>
      </w:r>
      <w:proofErr w:type="spellEnd"/>
      <w:r w:rsidRPr="002F3640">
        <w:rPr>
          <w:lang w:val="en-NL"/>
        </w:rPr>
        <w:t>.</w:t>
      </w:r>
    </w:p>
    <w:p w14:paraId="00FEDEAC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Requirements</w:t>
      </w:r>
    </w:p>
    <w:p w14:paraId="4CB11F83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de AI Coach </w:t>
      </w:r>
      <w:proofErr w:type="spellStart"/>
      <w:r w:rsidRPr="002F3640">
        <w:rPr>
          <w:lang w:val="en-NL"/>
        </w:rPr>
        <w:t>openen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sluiten</w:t>
      </w:r>
      <w:proofErr w:type="spellEnd"/>
      <w:r w:rsidRPr="002F3640">
        <w:rPr>
          <w:lang w:val="en-NL"/>
        </w:rPr>
        <w:t>.</w:t>
      </w:r>
    </w:p>
    <w:p w14:paraId="4212B2D1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AI Coach </w:t>
      </w:r>
      <w:proofErr w:type="spellStart"/>
      <w:r w:rsidRPr="002F3640">
        <w:rPr>
          <w:lang w:val="en-NL"/>
        </w:rPr>
        <w:t>toont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informatie</w:t>
      </w:r>
      <w:proofErr w:type="spellEnd"/>
      <w:r w:rsidRPr="002F3640">
        <w:rPr>
          <w:lang w:val="en-NL"/>
        </w:rPr>
        <w:t xml:space="preserve"> over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zoals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aantal</w:t>
      </w:r>
      <w:proofErr w:type="spellEnd"/>
      <w:r w:rsidRPr="002F3640">
        <w:rPr>
          <w:lang w:val="en-NL"/>
        </w:rPr>
        <w:t xml:space="preserve"> nodes of de </w:t>
      </w:r>
      <w:proofErr w:type="spellStart"/>
      <w:r w:rsidRPr="002F3640">
        <w:rPr>
          <w:lang w:val="en-NL"/>
        </w:rPr>
        <w:t>geselecteerde</w:t>
      </w:r>
      <w:proofErr w:type="spellEnd"/>
      <w:r w:rsidRPr="002F3640">
        <w:rPr>
          <w:lang w:val="en-NL"/>
        </w:rPr>
        <w:t xml:space="preserve"> focus-node.</w:t>
      </w:r>
    </w:p>
    <w:p w14:paraId="6262D324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knop </w:t>
      </w:r>
      <w:proofErr w:type="spellStart"/>
      <w:r w:rsidRPr="002F3640">
        <w:rPr>
          <w:lang w:val="en-NL"/>
        </w:rPr>
        <w:t>Analyze</w:t>
      </w:r>
      <w:proofErr w:type="spellEnd"/>
      <w:r w:rsidRPr="002F3640">
        <w:rPr>
          <w:lang w:val="en-NL"/>
        </w:rPr>
        <w:t xml:space="preserve"> Mind Map </w:t>
      </w:r>
      <w:proofErr w:type="spellStart"/>
      <w:r w:rsidRPr="002F3640">
        <w:rPr>
          <w:lang w:val="en-NL"/>
        </w:rPr>
        <w:t>stuurt</w:t>
      </w:r>
      <w:proofErr w:type="spellEnd"/>
      <w:r w:rsidRPr="002F3640">
        <w:rPr>
          <w:lang w:val="en-NL"/>
        </w:rPr>
        <w:t xml:space="preserve"> nodes, edges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selectedNodeId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/</w:t>
      </w:r>
      <w:proofErr w:type="spellStart"/>
      <w:r w:rsidRPr="002F3640">
        <w:rPr>
          <w:lang w:val="en-NL"/>
        </w:rPr>
        <w:t>api</w:t>
      </w:r>
      <w:proofErr w:type="spellEnd"/>
      <w:r w:rsidRPr="002F3640">
        <w:rPr>
          <w:lang w:val="en-NL"/>
        </w:rPr>
        <w:t>/ai/guidance.</w:t>
      </w:r>
    </w:p>
    <w:p w14:paraId="044AF668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backend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HF_API_KEY.</w:t>
      </w:r>
    </w:p>
    <w:p w14:paraId="4ADB9D97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backend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optioneel</w:t>
      </w:r>
      <w:proofErr w:type="spellEnd"/>
      <w:r w:rsidRPr="002F3640">
        <w:rPr>
          <w:lang w:val="en-NL"/>
        </w:rPr>
        <w:t xml:space="preserve"> HF_MODEL.</w:t>
      </w:r>
    </w:p>
    <w:p w14:paraId="66399154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AI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altijd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kort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overzicht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.</w:t>
      </w:r>
    </w:p>
    <w:p w14:paraId="49893DCC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AI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precies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drie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suggesties</w:t>
      </w:r>
      <w:proofErr w:type="spellEnd"/>
      <w:r w:rsidRPr="002F3640">
        <w:rPr>
          <w:lang w:val="en-NL"/>
        </w:rPr>
        <w:t>:</w:t>
      </w:r>
    </w:p>
    <w:p w14:paraId="3114A5BC" w14:textId="77777777" w:rsidR="00745FDF" w:rsidRPr="002F3640" w:rsidRDefault="00745FDF" w:rsidP="00745FDF">
      <w:pPr>
        <w:numPr>
          <w:ilvl w:val="1"/>
          <w:numId w:val="12"/>
        </w:numPr>
        <w:rPr>
          <w:lang w:val="en-NL"/>
        </w:rPr>
      </w:pPr>
      <w:r w:rsidRPr="002F3640">
        <w:rPr>
          <w:lang w:val="en-NL"/>
        </w:rPr>
        <w:t>What is good;</w:t>
      </w:r>
    </w:p>
    <w:p w14:paraId="0026E2FC" w14:textId="77777777" w:rsidR="00745FDF" w:rsidRPr="002F3640" w:rsidRDefault="00745FDF" w:rsidP="00745FDF">
      <w:pPr>
        <w:numPr>
          <w:ilvl w:val="1"/>
          <w:numId w:val="12"/>
        </w:numPr>
        <w:rPr>
          <w:lang w:val="en-NL"/>
        </w:rPr>
      </w:pPr>
      <w:r w:rsidRPr="002F3640">
        <w:rPr>
          <w:lang w:val="en-NL"/>
        </w:rPr>
        <w:t>Needs another look;</w:t>
      </w:r>
    </w:p>
    <w:p w14:paraId="6EDE8E2C" w14:textId="77777777" w:rsidR="00745FDF" w:rsidRPr="002F3640" w:rsidRDefault="00745FDF" w:rsidP="00745FDF">
      <w:pPr>
        <w:numPr>
          <w:ilvl w:val="1"/>
          <w:numId w:val="12"/>
        </w:numPr>
        <w:rPr>
          <w:lang w:val="en-NL"/>
        </w:rPr>
      </w:pPr>
      <w:r w:rsidRPr="002F3640">
        <w:rPr>
          <w:lang w:val="en-NL"/>
        </w:rPr>
        <w:t>Check if it fits.</w:t>
      </w:r>
    </w:p>
    <w:p w14:paraId="6B0129C4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feedback is </w:t>
      </w:r>
      <w:proofErr w:type="spellStart"/>
      <w:r w:rsidRPr="002F3640">
        <w:rPr>
          <w:lang w:val="en-NL"/>
        </w:rPr>
        <w:t>kort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vriendelijk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geschikt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kinderen</w:t>
      </w:r>
      <w:proofErr w:type="spellEnd"/>
      <w:r w:rsidRPr="002F3640">
        <w:rPr>
          <w:lang w:val="en-NL"/>
        </w:rPr>
        <w:t xml:space="preserve"> van 10 tot 15 </w:t>
      </w:r>
      <w:proofErr w:type="spellStart"/>
      <w:r w:rsidRPr="002F3640">
        <w:rPr>
          <w:lang w:val="en-NL"/>
        </w:rPr>
        <w:t>jaar</w:t>
      </w:r>
      <w:proofErr w:type="spellEnd"/>
      <w:r w:rsidRPr="002F3640">
        <w:rPr>
          <w:lang w:val="en-NL"/>
        </w:rPr>
        <w:t>.</w:t>
      </w:r>
    </w:p>
    <w:p w14:paraId="26AC2F21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AI </w:t>
      </w:r>
      <w:proofErr w:type="spellStart"/>
      <w:r w:rsidRPr="002F3640">
        <w:rPr>
          <w:lang w:val="en-NL"/>
        </w:rPr>
        <w:t>stelt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vragen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suggesties</w:t>
      </w:r>
      <w:proofErr w:type="spellEnd"/>
      <w:r w:rsidRPr="002F3640">
        <w:rPr>
          <w:lang w:val="en-NL"/>
        </w:rPr>
        <w:t xml:space="preserve">, maar </w:t>
      </w:r>
      <w:proofErr w:type="spellStart"/>
      <w:r w:rsidRPr="002F3640">
        <w:rPr>
          <w:lang w:val="en-NL"/>
        </w:rPr>
        <w:t>vult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volledig</w:t>
      </w:r>
      <w:proofErr w:type="spellEnd"/>
      <w:r w:rsidRPr="002F3640">
        <w:rPr>
          <w:lang w:val="en-NL"/>
        </w:rPr>
        <w:t xml:space="preserve"> in.</w:t>
      </w:r>
    </w:p>
    <w:p w14:paraId="3698C042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De feedback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bruikbaar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om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verbeteren</w:t>
      </w:r>
      <w:proofErr w:type="spellEnd"/>
      <w:r w:rsidRPr="002F3640">
        <w:rPr>
          <w:lang w:val="en-NL"/>
        </w:rPr>
        <w:t>.</w:t>
      </w:r>
    </w:p>
    <w:p w14:paraId="1D147174" w14:textId="77777777" w:rsidR="00745FDF" w:rsidRPr="002F3640" w:rsidRDefault="00745FDF" w:rsidP="00745FDF">
      <w:pPr>
        <w:numPr>
          <w:ilvl w:val="0"/>
          <w:numId w:val="12"/>
        </w:numPr>
        <w:rPr>
          <w:lang w:val="en-NL"/>
        </w:rPr>
      </w:pPr>
      <w:r w:rsidRPr="002F3640">
        <w:rPr>
          <w:lang w:val="en-NL"/>
        </w:rPr>
        <w:t xml:space="preserve">Bij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fout</w:t>
      </w:r>
      <w:proofErr w:type="spellEnd"/>
      <w:r w:rsidRPr="002F3640">
        <w:rPr>
          <w:lang w:val="en-NL"/>
        </w:rPr>
        <w:t xml:space="preserve"> in de AI-call </w:t>
      </w:r>
      <w:proofErr w:type="spellStart"/>
      <w:r w:rsidRPr="002F3640">
        <w:rPr>
          <w:lang w:val="en-NL"/>
        </w:rPr>
        <w:t>toont</w:t>
      </w:r>
      <w:proofErr w:type="spellEnd"/>
      <w:r w:rsidRPr="002F3640">
        <w:rPr>
          <w:lang w:val="en-NL"/>
        </w:rPr>
        <w:t xml:space="preserve"> de UI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foutmelding</w:t>
      </w:r>
      <w:proofErr w:type="spellEnd"/>
      <w:r w:rsidRPr="002F3640">
        <w:rPr>
          <w:lang w:val="en-NL"/>
        </w:rPr>
        <w:t>.</w:t>
      </w:r>
    </w:p>
    <w:p w14:paraId="345141F0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Acceptance criteria</w:t>
      </w:r>
    </w:p>
    <w:p w14:paraId="2C5B6303" w14:textId="77777777" w:rsidR="00745FDF" w:rsidRPr="002F3640" w:rsidRDefault="00745FDF" w:rsidP="00745FDF">
      <w:pPr>
        <w:numPr>
          <w:ilvl w:val="0"/>
          <w:numId w:val="13"/>
        </w:numPr>
        <w:rPr>
          <w:lang w:val="en-NL"/>
        </w:rPr>
      </w:pPr>
      <w:r w:rsidRPr="002F3640">
        <w:rPr>
          <w:lang w:val="en-NL"/>
        </w:rPr>
        <w:t xml:space="preserve">Een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met </w:t>
      </w:r>
      <w:proofErr w:type="spellStart"/>
      <w:r w:rsidRPr="002F3640">
        <w:rPr>
          <w:lang w:val="en-NL"/>
        </w:rPr>
        <w:t>minimaal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root node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geanalyseerd</w:t>
      </w:r>
      <w:proofErr w:type="spellEnd"/>
      <w:r w:rsidRPr="002F3640">
        <w:rPr>
          <w:lang w:val="en-NL"/>
        </w:rPr>
        <w:t>.</w:t>
      </w:r>
    </w:p>
    <w:p w14:paraId="48F2473A" w14:textId="77777777" w:rsidR="00745FDF" w:rsidRPr="002F3640" w:rsidRDefault="00745FDF" w:rsidP="00745FDF">
      <w:pPr>
        <w:numPr>
          <w:ilvl w:val="0"/>
          <w:numId w:val="13"/>
        </w:numPr>
        <w:rPr>
          <w:lang w:val="en-NL"/>
        </w:rPr>
      </w:pPr>
      <w:r w:rsidRPr="002F3640">
        <w:rPr>
          <w:lang w:val="en-NL"/>
        </w:rPr>
        <w:t xml:space="preserve">De AI Coach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concrete feedback op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verbindingen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plaatsing</w:t>
      </w:r>
      <w:proofErr w:type="spellEnd"/>
      <w:r w:rsidRPr="002F3640">
        <w:rPr>
          <w:lang w:val="en-NL"/>
        </w:rPr>
        <w:t>.</w:t>
      </w:r>
    </w:p>
    <w:p w14:paraId="11A34D72" w14:textId="77777777" w:rsidR="00745FDF" w:rsidRPr="002F3640" w:rsidRDefault="00745FDF" w:rsidP="00745FDF">
      <w:pPr>
        <w:numPr>
          <w:ilvl w:val="0"/>
          <w:numId w:val="13"/>
        </w:numPr>
        <w:rPr>
          <w:lang w:val="en-NL"/>
        </w:rPr>
      </w:pP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node </w:t>
      </w:r>
      <w:proofErr w:type="spellStart"/>
      <w:r w:rsidRPr="002F3640">
        <w:rPr>
          <w:lang w:val="en-NL"/>
        </w:rPr>
        <w:t>geselecteerd</w:t>
      </w:r>
      <w:proofErr w:type="spellEnd"/>
      <w:r w:rsidRPr="002F3640">
        <w:rPr>
          <w:lang w:val="en-NL"/>
        </w:rPr>
        <w:t xml:space="preserve"> is,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de feedback </w:t>
      </w:r>
      <w:proofErr w:type="spellStart"/>
      <w:r w:rsidRPr="002F3640">
        <w:rPr>
          <w:lang w:val="en-NL"/>
        </w:rPr>
        <w:t>daarop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focussen</w:t>
      </w:r>
      <w:proofErr w:type="spellEnd"/>
      <w:r w:rsidRPr="002F3640">
        <w:rPr>
          <w:lang w:val="en-NL"/>
        </w:rPr>
        <w:t>.</w:t>
      </w:r>
    </w:p>
    <w:p w14:paraId="40DECBEE" w14:textId="77777777" w:rsidR="00745FDF" w:rsidRPr="002F3640" w:rsidRDefault="00745FDF" w:rsidP="00745FDF">
      <w:pPr>
        <w:numPr>
          <w:ilvl w:val="0"/>
          <w:numId w:val="13"/>
        </w:numPr>
        <w:rPr>
          <w:lang w:val="en-NL"/>
        </w:rPr>
      </w:pPr>
      <w:r w:rsidRPr="002F3640">
        <w:rPr>
          <w:lang w:val="en-NL"/>
        </w:rPr>
        <w:t xml:space="preserve">Een </w:t>
      </w:r>
      <w:proofErr w:type="spellStart"/>
      <w:r w:rsidRPr="002F3640">
        <w:rPr>
          <w:lang w:val="en-NL"/>
        </w:rPr>
        <w:t>mislukte</w:t>
      </w:r>
      <w:proofErr w:type="spellEnd"/>
      <w:r w:rsidRPr="002F3640">
        <w:rPr>
          <w:lang w:val="en-NL"/>
        </w:rPr>
        <w:t xml:space="preserve"> AI-call </w:t>
      </w:r>
      <w:proofErr w:type="spellStart"/>
      <w:r w:rsidRPr="002F3640">
        <w:rPr>
          <w:lang w:val="en-NL"/>
        </w:rPr>
        <w:t>blokkeert</w:t>
      </w:r>
      <w:proofErr w:type="spellEnd"/>
      <w:r w:rsidRPr="002F3640">
        <w:rPr>
          <w:lang w:val="en-NL"/>
        </w:rPr>
        <w:t xml:space="preserve"> het canvas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>.</w:t>
      </w:r>
    </w:p>
    <w:p w14:paraId="3E42482C" w14:textId="77777777" w:rsidR="00745FDF" w:rsidRPr="002F3640" w:rsidRDefault="00745FDF" w:rsidP="00745FDF">
      <w:pPr>
        <w:numPr>
          <w:ilvl w:val="0"/>
          <w:numId w:val="13"/>
        </w:numPr>
        <w:rPr>
          <w:lang w:val="en-NL"/>
        </w:rPr>
      </w:pPr>
      <w:r w:rsidRPr="002F3640">
        <w:rPr>
          <w:lang w:val="en-NL"/>
        </w:rPr>
        <w:t xml:space="preserve">De feedback </w:t>
      </w:r>
      <w:proofErr w:type="spellStart"/>
      <w:r w:rsidRPr="002F3640">
        <w:rPr>
          <w:lang w:val="en-NL"/>
        </w:rPr>
        <w:t>voelt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sturend</w:t>
      </w:r>
      <w:proofErr w:type="spellEnd"/>
      <w:r w:rsidRPr="002F3640">
        <w:rPr>
          <w:lang w:val="en-NL"/>
        </w:rPr>
        <w:t>.</w:t>
      </w:r>
    </w:p>
    <w:p w14:paraId="0FD78A3E" w14:textId="32A05FDA" w:rsidR="00745FDF" w:rsidRPr="002F3640" w:rsidRDefault="00745FDF" w:rsidP="00745FDF">
      <w:pPr>
        <w:rPr>
          <w:lang w:val="en-NL"/>
        </w:rPr>
      </w:pPr>
    </w:p>
    <w:p w14:paraId="3C7E1083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5ADF2039" w14:textId="31F91A98" w:rsidR="00745FDF" w:rsidRPr="002F3640" w:rsidRDefault="00745FDF" w:rsidP="008964EA">
      <w:pPr>
        <w:pStyle w:val="Heading2"/>
        <w:rPr>
          <w:color w:val="auto"/>
          <w:lang w:val="en-NL"/>
        </w:rPr>
      </w:pPr>
      <w:bookmarkStart w:id="13" w:name="_Toc231852380"/>
      <w:r w:rsidRPr="002F3640">
        <w:rPr>
          <w:color w:val="auto"/>
          <w:lang w:val="en-NL"/>
        </w:rPr>
        <w:lastRenderedPageBreak/>
        <w:t>Follow-up prompts</w:t>
      </w:r>
      <w:bookmarkEnd w:id="13"/>
    </w:p>
    <w:p w14:paraId="3CE41149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Na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analyse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vervolgvragen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stellen</w:t>
      </w:r>
      <w:proofErr w:type="spellEnd"/>
      <w:r w:rsidRPr="002F3640">
        <w:rPr>
          <w:lang w:val="en-NL"/>
        </w:rPr>
        <w:t xml:space="preserve"> via </w:t>
      </w:r>
      <w:proofErr w:type="spellStart"/>
      <w:r w:rsidRPr="002F3640">
        <w:rPr>
          <w:lang w:val="en-NL"/>
        </w:rPr>
        <w:t>vaste</w:t>
      </w:r>
      <w:proofErr w:type="spellEnd"/>
      <w:r w:rsidRPr="002F3640">
        <w:rPr>
          <w:lang w:val="en-NL"/>
        </w:rPr>
        <w:t xml:space="preserve"> prompts. </w:t>
      </w:r>
      <w:proofErr w:type="spellStart"/>
      <w:r w:rsidRPr="002F3640">
        <w:rPr>
          <w:lang w:val="en-NL"/>
        </w:rPr>
        <w:t>Hierdoor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hoeft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zelf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vraag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typen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ervaring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laagdrempelig</w:t>
      </w:r>
      <w:proofErr w:type="spellEnd"/>
      <w:r w:rsidRPr="002F3640">
        <w:rPr>
          <w:lang w:val="en-NL"/>
        </w:rPr>
        <w:t>.</w:t>
      </w:r>
    </w:p>
    <w:p w14:paraId="1477EA8C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Requirements</w:t>
      </w:r>
    </w:p>
    <w:p w14:paraId="576DCC35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app </w:t>
      </w:r>
      <w:proofErr w:type="spellStart"/>
      <w:r w:rsidRPr="002F3640">
        <w:rPr>
          <w:lang w:val="en-NL"/>
        </w:rPr>
        <w:t>bevat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volgende</w:t>
      </w:r>
      <w:proofErr w:type="spellEnd"/>
      <w:r w:rsidRPr="002F3640">
        <w:rPr>
          <w:lang w:val="en-NL"/>
        </w:rPr>
        <w:t xml:space="preserve"> follow-up prompts:</w:t>
      </w:r>
    </w:p>
    <w:p w14:paraId="2A3FF4CE" w14:textId="77777777" w:rsidR="00745FDF" w:rsidRPr="002F3640" w:rsidRDefault="00745FDF" w:rsidP="00745FDF">
      <w:pPr>
        <w:numPr>
          <w:ilvl w:val="0"/>
          <w:numId w:val="14"/>
        </w:numPr>
        <w:rPr>
          <w:lang w:val="en-NL"/>
        </w:rPr>
      </w:pPr>
      <w:r w:rsidRPr="002F3640">
        <w:rPr>
          <w:lang w:val="en-NL"/>
        </w:rPr>
        <w:t>What should I add next?</w:t>
      </w:r>
    </w:p>
    <w:p w14:paraId="729F5DB9" w14:textId="77777777" w:rsidR="00745FDF" w:rsidRPr="002F3640" w:rsidRDefault="00745FDF" w:rsidP="00745FDF">
      <w:pPr>
        <w:numPr>
          <w:ilvl w:val="0"/>
          <w:numId w:val="14"/>
        </w:numPr>
        <w:rPr>
          <w:lang w:val="en-NL"/>
        </w:rPr>
      </w:pPr>
      <w:r w:rsidRPr="002F3640">
        <w:rPr>
          <w:lang w:val="en-NL"/>
        </w:rPr>
        <w:t>How do these ideas connect?</w:t>
      </w:r>
    </w:p>
    <w:p w14:paraId="66DB68B5" w14:textId="77777777" w:rsidR="00745FDF" w:rsidRPr="002F3640" w:rsidRDefault="00745FDF" w:rsidP="00745FDF">
      <w:pPr>
        <w:numPr>
          <w:ilvl w:val="0"/>
          <w:numId w:val="14"/>
        </w:numPr>
        <w:rPr>
          <w:lang w:val="en-NL"/>
        </w:rPr>
      </w:pPr>
      <w:r w:rsidRPr="002F3640">
        <w:rPr>
          <w:lang w:val="en-NL"/>
        </w:rPr>
        <w:t>What should I explain better?</w:t>
      </w:r>
    </w:p>
    <w:p w14:paraId="0A4CD42E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follow-ups </w:t>
      </w:r>
      <w:proofErr w:type="spellStart"/>
      <w:r w:rsidRPr="002F3640">
        <w:rPr>
          <w:lang w:val="en-NL"/>
        </w:rPr>
        <w:t>gebruiken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bestaande</w:t>
      </w:r>
      <w:proofErr w:type="spellEnd"/>
      <w:r w:rsidRPr="002F3640">
        <w:rPr>
          <w:lang w:val="en-NL"/>
        </w:rPr>
        <w:t xml:space="preserve"> guidance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vereisen</w:t>
      </w:r>
      <w:proofErr w:type="spellEnd"/>
      <w:r w:rsidRPr="002F3640">
        <w:rPr>
          <w:lang w:val="en-NL"/>
        </w:rPr>
        <w:t xml:space="preserve"> in 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implementatie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nieuwe</w:t>
      </w:r>
      <w:proofErr w:type="spellEnd"/>
      <w:r w:rsidRPr="002F3640">
        <w:rPr>
          <w:lang w:val="en-NL"/>
        </w:rPr>
        <w:t xml:space="preserve"> API-call.</w:t>
      </w:r>
    </w:p>
    <w:p w14:paraId="407495D1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Acceptance criteria</w:t>
      </w:r>
    </w:p>
    <w:p w14:paraId="53A45A1A" w14:textId="77777777" w:rsidR="00745FDF" w:rsidRPr="002F3640" w:rsidRDefault="00745FDF" w:rsidP="00745FDF">
      <w:pPr>
        <w:numPr>
          <w:ilvl w:val="0"/>
          <w:numId w:val="15"/>
        </w:numPr>
        <w:rPr>
          <w:lang w:val="en-NL"/>
        </w:rPr>
      </w:pPr>
      <w:r w:rsidRPr="002F3640">
        <w:rPr>
          <w:lang w:val="en-NL"/>
        </w:rPr>
        <w:t xml:space="preserve">Na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analyse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op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follow-up prompt </w:t>
      </w:r>
      <w:proofErr w:type="spellStart"/>
      <w:r w:rsidRPr="002F3640">
        <w:rPr>
          <w:lang w:val="en-NL"/>
        </w:rPr>
        <w:t>klikken</w:t>
      </w:r>
      <w:proofErr w:type="spellEnd"/>
      <w:r w:rsidRPr="002F3640">
        <w:rPr>
          <w:lang w:val="en-NL"/>
        </w:rPr>
        <w:t>.</w:t>
      </w:r>
    </w:p>
    <w:p w14:paraId="632175DA" w14:textId="77777777" w:rsidR="00745FDF" w:rsidRPr="002F3640" w:rsidRDefault="00745FDF" w:rsidP="00745FDF">
      <w:pPr>
        <w:numPr>
          <w:ilvl w:val="0"/>
          <w:numId w:val="15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gekozen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vraag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zichtbaar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weergegeven</w:t>
      </w:r>
      <w:proofErr w:type="spellEnd"/>
      <w:r w:rsidRPr="002F3640">
        <w:rPr>
          <w:lang w:val="en-NL"/>
        </w:rPr>
        <w:t>.</w:t>
      </w:r>
    </w:p>
    <w:p w14:paraId="15B3274E" w14:textId="77777777" w:rsidR="00745FDF" w:rsidRPr="002F3640" w:rsidRDefault="00745FDF" w:rsidP="00745FDF">
      <w:pPr>
        <w:numPr>
          <w:ilvl w:val="0"/>
          <w:numId w:val="15"/>
        </w:numPr>
        <w:rPr>
          <w:lang w:val="en-NL"/>
        </w:rPr>
      </w:pPr>
      <w:r w:rsidRPr="002F3640">
        <w:rPr>
          <w:lang w:val="en-NL"/>
        </w:rPr>
        <w:t xml:space="preserve">De AI Coach </w:t>
      </w:r>
      <w:proofErr w:type="spellStart"/>
      <w:r w:rsidRPr="002F3640">
        <w:rPr>
          <w:lang w:val="en-NL"/>
        </w:rPr>
        <w:t>toont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passend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antwoord</w:t>
      </w:r>
      <w:proofErr w:type="spellEnd"/>
      <w:r w:rsidRPr="002F3640">
        <w:rPr>
          <w:lang w:val="en-NL"/>
        </w:rPr>
        <w:t xml:space="preserve"> op basis van de </w:t>
      </w:r>
      <w:proofErr w:type="spellStart"/>
      <w:r w:rsidRPr="002F3640">
        <w:rPr>
          <w:lang w:val="en-NL"/>
        </w:rPr>
        <w:t>bestaande</w:t>
      </w:r>
      <w:proofErr w:type="spellEnd"/>
      <w:r w:rsidRPr="002F3640">
        <w:rPr>
          <w:lang w:val="en-NL"/>
        </w:rPr>
        <w:t xml:space="preserve"> analyse.</w:t>
      </w:r>
    </w:p>
    <w:p w14:paraId="14F79F86" w14:textId="77777777" w:rsidR="00745FDF" w:rsidRPr="002F3640" w:rsidRDefault="00745FDF" w:rsidP="00745FDF">
      <w:pPr>
        <w:numPr>
          <w:ilvl w:val="0"/>
          <w:numId w:val="15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vervolgfeedback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kort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begrijpelijk</w:t>
      </w:r>
      <w:proofErr w:type="spellEnd"/>
      <w:r w:rsidRPr="002F3640">
        <w:rPr>
          <w:lang w:val="en-NL"/>
        </w:rPr>
        <w:t>.</w:t>
      </w:r>
    </w:p>
    <w:p w14:paraId="7AAF9664" w14:textId="4B4C3C85" w:rsidR="00745FDF" w:rsidRPr="002F3640" w:rsidRDefault="00745FDF" w:rsidP="00745FDF">
      <w:pPr>
        <w:rPr>
          <w:lang w:val="en-NL"/>
        </w:rPr>
      </w:pPr>
    </w:p>
    <w:p w14:paraId="1CDAD125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3D297BCE" w14:textId="05AB6F55" w:rsidR="00745FDF" w:rsidRPr="002F3640" w:rsidRDefault="00745FDF" w:rsidP="008964EA">
      <w:pPr>
        <w:pStyle w:val="Heading2"/>
        <w:rPr>
          <w:color w:val="auto"/>
          <w:lang w:val="en-NL"/>
        </w:rPr>
      </w:pPr>
      <w:bookmarkStart w:id="14" w:name="_Toc231852381"/>
      <w:r w:rsidRPr="002F3640">
        <w:rPr>
          <w:color w:val="auto"/>
          <w:lang w:val="en-NL"/>
        </w:rPr>
        <w:lastRenderedPageBreak/>
        <w:t xml:space="preserve">Export </w:t>
      </w:r>
      <w:proofErr w:type="spellStart"/>
      <w:r w:rsidRPr="002F3640">
        <w:rPr>
          <w:color w:val="auto"/>
          <w:lang w:val="en-NL"/>
        </w:rPr>
        <w:t>als</w:t>
      </w:r>
      <w:proofErr w:type="spellEnd"/>
      <w:r w:rsidRPr="002F3640">
        <w:rPr>
          <w:color w:val="auto"/>
          <w:lang w:val="en-NL"/>
        </w:rPr>
        <w:t xml:space="preserve"> PNG</w:t>
      </w:r>
      <w:bookmarkEnd w:id="14"/>
    </w:p>
    <w:p w14:paraId="7B7F62E0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exporteren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zodat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inleveren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bewaren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gebruiken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presentatie</w:t>
      </w:r>
      <w:proofErr w:type="spellEnd"/>
      <w:r w:rsidRPr="002F3640">
        <w:rPr>
          <w:lang w:val="en-NL"/>
        </w:rPr>
        <w:t>.</w:t>
      </w:r>
    </w:p>
    <w:p w14:paraId="610131CB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Requirements</w:t>
      </w:r>
    </w:p>
    <w:p w14:paraId="05E033DB" w14:textId="77777777" w:rsidR="00745FDF" w:rsidRPr="002F3640" w:rsidRDefault="00745FDF" w:rsidP="00745FDF">
      <w:pPr>
        <w:numPr>
          <w:ilvl w:val="0"/>
          <w:numId w:val="16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via Export PNG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downloaden</w:t>
      </w:r>
      <w:proofErr w:type="spellEnd"/>
      <w:r w:rsidRPr="002F3640">
        <w:rPr>
          <w:lang w:val="en-NL"/>
        </w:rPr>
        <w:t>.</w:t>
      </w:r>
    </w:p>
    <w:p w14:paraId="05321CBF" w14:textId="77777777" w:rsidR="00745FDF" w:rsidRPr="002F3640" w:rsidRDefault="00745FDF" w:rsidP="00745FDF">
      <w:pPr>
        <w:numPr>
          <w:ilvl w:val="0"/>
          <w:numId w:val="16"/>
        </w:numPr>
        <w:rPr>
          <w:lang w:val="en-NL"/>
        </w:rPr>
      </w:pPr>
      <w:r w:rsidRPr="002F3640">
        <w:rPr>
          <w:lang w:val="en-NL"/>
        </w:rPr>
        <w:t xml:space="preserve">De export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zichtbare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op basis van node-bounds.</w:t>
      </w:r>
    </w:p>
    <w:p w14:paraId="6E858A19" w14:textId="77777777" w:rsidR="00745FDF" w:rsidRPr="002F3640" w:rsidRDefault="00745FDF" w:rsidP="00745FDF">
      <w:pPr>
        <w:numPr>
          <w:ilvl w:val="0"/>
          <w:numId w:val="16"/>
        </w:numPr>
        <w:rPr>
          <w:lang w:val="en-NL"/>
        </w:rPr>
      </w:pPr>
      <w:r w:rsidRPr="002F3640">
        <w:rPr>
          <w:lang w:val="en-NL"/>
        </w:rPr>
        <w:t xml:space="preserve">De export </w:t>
      </w:r>
      <w:proofErr w:type="spellStart"/>
      <w:r w:rsidRPr="002F3640">
        <w:rPr>
          <w:lang w:val="en-NL"/>
        </w:rPr>
        <w:t>heeft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witte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achtergrond</w:t>
      </w:r>
      <w:proofErr w:type="spellEnd"/>
      <w:r w:rsidRPr="002F3640">
        <w:rPr>
          <w:lang w:val="en-NL"/>
        </w:rPr>
        <w:t>.</w:t>
      </w:r>
    </w:p>
    <w:p w14:paraId="140FE290" w14:textId="77777777" w:rsidR="00745FDF" w:rsidRPr="002F3640" w:rsidRDefault="00745FDF" w:rsidP="00745FDF">
      <w:pPr>
        <w:numPr>
          <w:ilvl w:val="0"/>
          <w:numId w:val="16"/>
        </w:numPr>
        <w:rPr>
          <w:lang w:val="en-NL"/>
        </w:rPr>
      </w:pPr>
      <w:r w:rsidRPr="002F3640">
        <w:rPr>
          <w:lang w:val="en-NL"/>
        </w:rPr>
        <w:t xml:space="preserve">UI-controls, drag handles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node-</w:t>
      </w:r>
      <w:proofErr w:type="spellStart"/>
      <w:r w:rsidRPr="002F3640">
        <w:rPr>
          <w:lang w:val="en-NL"/>
        </w:rPr>
        <w:t>knoppen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verborgen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tijdens</w:t>
      </w:r>
      <w:proofErr w:type="spellEnd"/>
      <w:r w:rsidRPr="002F3640">
        <w:rPr>
          <w:lang w:val="en-NL"/>
        </w:rPr>
        <w:t xml:space="preserve"> export.</w:t>
      </w:r>
    </w:p>
    <w:p w14:paraId="40735CFE" w14:textId="77777777" w:rsidR="00745FDF" w:rsidRPr="002F3640" w:rsidRDefault="00745FDF" w:rsidP="00745FDF">
      <w:pPr>
        <w:numPr>
          <w:ilvl w:val="0"/>
          <w:numId w:val="16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bestandsnaam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afgeleid</w:t>
      </w:r>
      <w:proofErr w:type="spellEnd"/>
      <w:r w:rsidRPr="002F3640">
        <w:rPr>
          <w:lang w:val="en-NL"/>
        </w:rPr>
        <w:t xml:space="preserve"> van het root-label.</w:t>
      </w:r>
    </w:p>
    <w:p w14:paraId="24C35C55" w14:textId="77777777" w:rsidR="00745FDF" w:rsidRPr="002F3640" w:rsidRDefault="00745FDF" w:rsidP="00745FDF">
      <w:pPr>
        <w:numPr>
          <w:ilvl w:val="0"/>
          <w:numId w:val="16"/>
        </w:numPr>
        <w:rPr>
          <w:lang w:val="en-NL"/>
        </w:rPr>
      </w:pPr>
      <w:r w:rsidRPr="002F3640">
        <w:rPr>
          <w:lang w:val="en-NL"/>
        </w:rPr>
        <w:t xml:space="preserve">De export </w:t>
      </w:r>
      <w:proofErr w:type="spellStart"/>
      <w:r w:rsidRPr="002F3640">
        <w:rPr>
          <w:lang w:val="en-NL"/>
        </w:rPr>
        <w:t>heeft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minimale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afmetingen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zodat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resultaat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bruikbaar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>.</w:t>
      </w:r>
    </w:p>
    <w:p w14:paraId="75B9FD78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Acceptance criteria</w:t>
      </w:r>
    </w:p>
    <w:p w14:paraId="7B3DE791" w14:textId="77777777" w:rsidR="00745FDF" w:rsidRPr="002F3640" w:rsidRDefault="00745FDF" w:rsidP="00745FDF">
      <w:pPr>
        <w:numPr>
          <w:ilvl w:val="0"/>
          <w:numId w:val="17"/>
        </w:numPr>
        <w:rPr>
          <w:lang w:val="en-NL"/>
        </w:rPr>
      </w:pPr>
      <w:r w:rsidRPr="002F3640">
        <w:rPr>
          <w:lang w:val="en-NL"/>
        </w:rPr>
        <w:t xml:space="preserve">Een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succesvol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gedownload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PNG.</w:t>
      </w:r>
    </w:p>
    <w:p w14:paraId="10E99300" w14:textId="77777777" w:rsidR="00745FDF" w:rsidRPr="002F3640" w:rsidRDefault="00745FDF" w:rsidP="00745FDF">
      <w:pPr>
        <w:numPr>
          <w:ilvl w:val="0"/>
          <w:numId w:val="17"/>
        </w:numPr>
        <w:rPr>
          <w:lang w:val="en-NL"/>
        </w:rPr>
      </w:pPr>
      <w:r w:rsidRPr="002F3640">
        <w:rPr>
          <w:lang w:val="en-NL"/>
        </w:rPr>
        <w:t xml:space="preserve">De export </w:t>
      </w:r>
      <w:proofErr w:type="spellStart"/>
      <w:r w:rsidRPr="002F3640">
        <w:rPr>
          <w:lang w:val="en-NL"/>
        </w:rPr>
        <w:t>bevat</w:t>
      </w:r>
      <w:proofErr w:type="spellEnd"/>
      <w:r w:rsidRPr="002F3640">
        <w:rPr>
          <w:lang w:val="en-NL"/>
        </w:rPr>
        <w:t xml:space="preserve"> nodes, edges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>.</w:t>
      </w:r>
    </w:p>
    <w:p w14:paraId="6BB91B13" w14:textId="77777777" w:rsidR="00745FDF" w:rsidRPr="002F3640" w:rsidRDefault="00745FDF" w:rsidP="00745FDF">
      <w:pPr>
        <w:numPr>
          <w:ilvl w:val="0"/>
          <w:numId w:val="17"/>
        </w:numPr>
        <w:rPr>
          <w:lang w:val="en-NL"/>
        </w:rPr>
      </w:pPr>
      <w:r w:rsidRPr="002F3640">
        <w:rPr>
          <w:lang w:val="en-NL"/>
        </w:rPr>
        <w:t xml:space="preserve">De export </w:t>
      </w:r>
      <w:proofErr w:type="spellStart"/>
      <w:r w:rsidRPr="002F3640">
        <w:rPr>
          <w:lang w:val="en-NL"/>
        </w:rPr>
        <w:t>bevat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interactieve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knoppen</w:t>
      </w:r>
      <w:proofErr w:type="spellEnd"/>
      <w:r w:rsidRPr="002F3640">
        <w:rPr>
          <w:lang w:val="en-NL"/>
        </w:rPr>
        <w:t xml:space="preserve"> of UI-</w:t>
      </w:r>
      <w:proofErr w:type="spellStart"/>
      <w:r w:rsidRPr="002F3640">
        <w:rPr>
          <w:lang w:val="en-NL"/>
        </w:rPr>
        <w:t>elementen</w:t>
      </w:r>
      <w:proofErr w:type="spellEnd"/>
      <w:r w:rsidRPr="002F3640">
        <w:rPr>
          <w:lang w:val="en-NL"/>
        </w:rPr>
        <w:t>.</w:t>
      </w:r>
    </w:p>
    <w:p w14:paraId="37508AF5" w14:textId="77777777" w:rsidR="00745FDF" w:rsidRPr="002F3640" w:rsidRDefault="00745FDF" w:rsidP="00745FDF">
      <w:pPr>
        <w:numPr>
          <w:ilvl w:val="0"/>
          <w:numId w:val="17"/>
        </w:numPr>
        <w:rPr>
          <w:lang w:val="en-NL"/>
        </w:rPr>
      </w:pPr>
      <w:r w:rsidRPr="002F3640">
        <w:rPr>
          <w:lang w:val="en-NL"/>
        </w:rPr>
        <w:t xml:space="preserve">De export is </w:t>
      </w:r>
      <w:proofErr w:type="spellStart"/>
      <w:r w:rsidRPr="002F3640">
        <w:rPr>
          <w:lang w:val="en-NL"/>
        </w:rPr>
        <w:t>leesbaar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bruikbaar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schooldoeleinden</w:t>
      </w:r>
      <w:proofErr w:type="spellEnd"/>
      <w:r w:rsidRPr="002F3640">
        <w:rPr>
          <w:lang w:val="en-NL"/>
        </w:rPr>
        <w:t>.</w:t>
      </w:r>
    </w:p>
    <w:p w14:paraId="1E28E3A9" w14:textId="77777777" w:rsidR="008964EA" w:rsidRPr="002F3640" w:rsidRDefault="008964EA">
      <w:pPr>
        <w:rPr>
          <w:lang w:val="en-NL"/>
        </w:rPr>
      </w:pPr>
      <w:r w:rsidRPr="002F3640">
        <w:rPr>
          <w:lang w:val="en-NL"/>
        </w:rPr>
        <w:br w:type="page"/>
      </w:r>
    </w:p>
    <w:p w14:paraId="32705159" w14:textId="5C35FC9C" w:rsidR="00745FDF" w:rsidRPr="002F3640" w:rsidRDefault="00745FDF" w:rsidP="002F3640">
      <w:pPr>
        <w:pStyle w:val="Heading1"/>
        <w:rPr>
          <w:color w:val="auto"/>
          <w:lang w:val="en-NL"/>
        </w:rPr>
      </w:pPr>
      <w:bookmarkStart w:id="15" w:name="_Toc231852382"/>
      <w:r w:rsidRPr="002F3640">
        <w:rPr>
          <w:color w:val="auto"/>
          <w:lang w:val="en-NL"/>
        </w:rPr>
        <w:lastRenderedPageBreak/>
        <w:t>UX-principes</w:t>
      </w:r>
      <w:bookmarkEnd w:id="15"/>
    </w:p>
    <w:p w14:paraId="19ED9109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gebruikerservaring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passen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jonge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educatieve</w:t>
      </w:r>
      <w:proofErr w:type="spellEnd"/>
      <w:r w:rsidRPr="002F3640">
        <w:rPr>
          <w:lang w:val="en-NL"/>
        </w:rPr>
        <w:t xml:space="preserve"> context.</w:t>
      </w:r>
    </w:p>
    <w:p w14:paraId="49E1C79B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Belangrijke</w:t>
      </w:r>
      <w:proofErr w:type="spellEnd"/>
      <w:r w:rsidRPr="002F3640">
        <w:rPr>
          <w:lang w:val="en-NL"/>
        </w:rPr>
        <w:t xml:space="preserve"> UX-principes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>:</w:t>
      </w:r>
    </w:p>
    <w:p w14:paraId="75B36E21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eerste</w:t>
      </w:r>
      <w:proofErr w:type="spellEnd"/>
      <w:r w:rsidRPr="002F3640">
        <w:rPr>
          <w:lang w:val="en-NL"/>
        </w:rPr>
        <w:t xml:space="preserve"> scherm is direct de </w:t>
      </w:r>
      <w:proofErr w:type="spellStart"/>
      <w:r w:rsidRPr="002F3640">
        <w:rPr>
          <w:lang w:val="en-NL"/>
        </w:rPr>
        <w:t>werkruimte</w:t>
      </w:r>
      <w:proofErr w:type="spellEnd"/>
      <w:r w:rsidRPr="002F3640">
        <w:rPr>
          <w:lang w:val="en-NL"/>
        </w:rPr>
        <w:t>.</w:t>
      </w:r>
    </w:p>
    <w:p w14:paraId="0F4609FF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r w:rsidRPr="002F3640">
        <w:rPr>
          <w:lang w:val="en-NL"/>
        </w:rPr>
        <w:t xml:space="preserve">De interface is </w:t>
      </w:r>
      <w:proofErr w:type="spellStart"/>
      <w:r w:rsidRPr="002F3640">
        <w:rPr>
          <w:lang w:val="en-NL"/>
        </w:rPr>
        <w:t>rustig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licht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overzichtelijk</w:t>
      </w:r>
      <w:proofErr w:type="spellEnd"/>
      <w:r w:rsidRPr="002F3640">
        <w:rPr>
          <w:lang w:val="en-NL"/>
        </w:rPr>
        <w:t>.</w:t>
      </w:r>
    </w:p>
    <w:p w14:paraId="0CFA2FB7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proofErr w:type="spellStart"/>
      <w:r w:rsidRPr="002F3640">
        <w:rPr>
          <w:lang w:val="en-NL"/>
        </w:rPr>
        <w:t>Teksten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kort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begrijpelijk</w:t>
      </w:r>
      <w:proofErr w:type="spellEnd"/>
      <w:r w:rsidRPr="002F3640">
        <w:rPr>
          <w:lang w:val="en-NL"/>
        </w:rPr>
        <w:t>.</w:t>
      </w:r>
    </w:p>
    <w:p w14:paraId="75053C2B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r w:rsidRPr="002F3640">
        <w:rPr>
          <w:lang w:val="en-NL"/>
        </w:rPr>
        <w:t xml:space="preserve">De AI Coach </w:t>
      </w:r>
      <w:proofErr w:type="spellStart"/>
      <w:r w:rsidRPr="002F3640">
        <w:rPr>
          <w:lang w:val="en-NL"/>
        </w:rPr>
        <w:t>helpt</w:t>
      </w:r>
      <w:proofErr w:type="spellEnd"/>
      <w:r w:rsidRPr="002F3640">
        <w:rPr>
          <w:lang w:val="en-NL"/>
        </w:rPr>
        <w:t xml:space="preserve"> door </w:t>
      </w:r>
      <w:proofErr w:type="spellStart"/>
      <w:r w:rsidRPr="002F3640">
        <w:rPr>
          <w:lang w:val="en-NL"/>
        </w:rPr>
        <w:t>vragen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stellen</w:t>
      </w:r>
      <w:proofErr w:type="spellEnd"/>
      <w:r w:rsidRPr="002F3640">
        <w:rPr>
          <w:lang w:val="en-NL"/>
        </w:rPr>
        <w:t>.</w:t>
      </w:r>
    </w:p>
    <w:p w14:paraId="64E242C4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proofErr w:type="spellStart"/>
      <w:r w:rsidRPr="002F3640">
        <w:rPr>
          <w:lang w:val="en-NL"/>
        </w:rPr>
        <w:t>Foutmeldingen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actiegericht</w:t>
      </w:r>
      <w:proofErr w:type="spellEnd"/>
      <w:r w:rsidRPr="002F3640">
        <w:rPr>
          <w:lang w:val="en-NL"/>
        </w:rPr>
        <w:t>.</w:t>
      </w:r>
    </w:p>
    <w:p w14:paraId="572850DD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elementen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ondersteunen</w:t>
      </w:r>
      <w:proofErr w:type="spellEnd"/>
      <w:r w:rsidRPr="002F3640">
        <w:rPr>
          <w:lang w:val="en-NL"/>
        </w:rPr>
        <w:t xml:space="preserve"> begrip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alleen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decoratief</w:t>
      </w:r>
      <w:proofErr w:type="spellEnd"/>
      <w:r w:rsidRPr="002F3640">
        <w:rPr>
          <w:lang w:val="en-NL"/>
        </w:rPr>
        <w:t>.</w:t>
      </w:r>
    </w:p>
    <w:p w14:paraId="40B30B32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experimenteren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zonder</w:t>
      </w:r>
      <w:proofErr w:type="spellEnd"/>
      <w:r w:rsidRPr="002F3640">
        <w:rPr>
          <w:lang w:val="en-NL"/>
        </w:rPr>
        <w:t xml:space="preserve"> bang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iets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fout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doen</w:t>
      </w:r>
      <w:proofErr w:type="spellEnd"/>
      <w:r w:rsidRPr="002F3640">
        <w:rPr>
          <w:lang w:val="en-NL"/>
        </w:rPr>
        <w:t>.</w:t>
      </w:r>
    </w:p>
    <w:p w14:paraId="2FC15FFF" w14:textId="77777777" w:rsidR="00745FDF" w:rsidRPr="002F3640" w:rsidRDefault="00745FDF" w:rsidP="00745FDF">
      <w:pPr>
        <w:numPr>
          <w:ilvl w:val="0"/>
          <w:numId w:val="18"/>
        </w:numPr>
        <w:rPr>
          <w:lang w:val="en-NL"/>
        </w:rPr>
      </w:pPr>
      <w:r w:rsidRPr="002F3640">
        <w:rPr>
          <w:lang w:val="en-NL"/>
        </w:rPr>
        <w:t xml:space="preserve">De app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snel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responsief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aanvoelen</w:t>
      </w:r>
      <w:proofErr w:type="spellEnd"/>
      <w:r w:rsidRPr="002F3640">
        <w:rPr>
          <w:lang w:val="en-NL"/>
        </w:rPr>
        <w:t>.</w:t>
      </w:r>
    </w:p>
    <w:p w14:paraId="288C8385" w14:textId="21B28EF5" w:rsidR="00745FDF" w:rsidRPr="002F3640" w:rsidRDefault="00745FDF" w:rsidP="00745FDF">
      <w:pPr>
        <w:rPr>
          <w:lang w:val="en-NL"/>
        </w:rPr>
      </w:pPr>
    </w:p>
    <w:p w14:paraId="33DCA664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319E3C8A" w14:textId="4BAFD71F" w:rsidR="00745FDF" w:rsidRPr="002F3640" w:rsidRDefault="00745FDF" w:rsidP="002F3640">
      <w:pPr>
        <w:pStyle w:val="Heading1"/>
        <w:rPr>
          <w:color w:val="auto"/>
          <w:lang w:val="en-NL"/>
        </w:rPr>
      </w:pPr>
      <w:bookmarkStart w:id="16" w:name="_Toc231852383"/>
      <w:proofErr w:type="spellStart"/>
      <w:r w:rsidRPr="002F3640">
        <w:rPr>
          <w:color w:val="auto"/>
          <w:lang w:val="en-NL"/>
        </w:rPr>
        <w:lastRenderedPageBreak/>
        <w:t>Technische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architectuur</w:t>
      </w:r>
      <w:bookmarkEnd w:id="16"/>
      <w:proofErr w:type="spellEnd"/>
    </w:p>
    <w:p w14:paraId="1E854EF4" w14:textId="77777777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17" w:name="_Toc231852384"/>
      <w:r w:rsidRPr="002F3640">
        <w:rPr>
          <w:color w:val="auto"/>
          <w:lang w:val="en-NL"/>
        </w:rPr>
        <w:t>Frontend</w:t>
      </w:r>
      <w:bookmarkEnd w:id="17"/>
    </w:p>
    <w:p w14:paraId="7B32B1CA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frontend </w:t>
      </w:r>
      <w:proofErr w:type="spellStart"/>
      <w:r w:rsidRPr="002F3640">
        <w:rPr>
          <w:lang w:val="en-NL"/>
        </w:rPr>
        <w:t>bestaat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</w:t>
      </w:r>
      <w:proofErr w:type="spellEnd"/>
      <w:r w:rsidRPr="002F3640">
        <w:rPr>
          <w:lang w:val="en-NL"/>
        </w:rPr>
        <w:t>:</w:t>
      </w:r>
    </w:p>
    <w:p w14:paraId="62DB99B4" w14:textId="77777777" w:rsidR="00745FDF" w:rsidRPr="002F3640" w:rsidRDefault="00745FDF" w:rsidP="00745FDF">
      <w:pPr>
        <w:numPr>
          <w:ilvl w:val="0"/>
          <w:numId w:val="19"/>
        </w:numPr>
        <w:rPr>
          <w:lang w:val="en-NL"/>
        </w:rPr>
      </w:pPr>
      <w:r w:rsidRPr="002F3640">
        <w:rPr>
          <w:lang w:val="en-NL"/>
        </w:rPr>
        <w:t>Vite;</w:t>
      </w:r>
    </w:p>
    <w:p w14:paraId="1DA46A08" w14:textId="77777777" w:rsidR="00745FDF" w:rsidRPr="002F3640" w:rsidRDefault="00745FDF" w:rsidP="00745FDF">
      <w:pPr>
        <w:numPr>
          <w:ilvl w:val="0"/>
          <w:numId w:val="19"/>
        </w:numPr>
        <w:rPr>
          <w:lang w:val="en-NL"/>
        </w:rPr>
      </w:pPr>
      <w:r w:rsidRPr="002F3640">
        <w:rPr>
          <w:lang w:val="en-NL"/>
        </w:rPr>
        <w:t>React;</w:t>
      </w:r>
    </w:p>
    <w:p w14:paraId="47846E00" w14:textId="77777777" w:rsidR="00745FDF" w:rsidRPr="002F3640" w:rsidRDefault="00745FDF" w:rsidP="00745FDF">
      <w:pPr>
        <w:numPr>
          <w:ilvl w:val="0"/>
          <w:numId w:val="19"/>
        </w:numPr>
        <w:rPr>
          <w:lang w:val="en-NL"/>
        </w:rPr>
      </w:pPr>
      <w:r w:rsidRPr="002F3640">
        <w:rPr>
          <w:lang w:val="en-NL"/>
        </w:rPr>
        <w:t>React Flow via @xyflow/react;</w:t>
      </w:r>
    </w:p>
    <w:p w14:paraId="3E7CDF93" w14:textId="77777777" w:rsidR="00745FDF" w:rsidRPr="002F3640" w:rsidRDefault="00745FDF" w:rsidP="00745FDF">
      <w:pPr>
        <w:numPr>
          <w:ilvl w:val="0"/>
          <w:numId w:val="19"/>
        </w:numPr>
        <w:rPr>
          <w:lang w:val="en-NL"/>
        </w:rPr>
      </w:pPr>
      <w:r w:rsidRPr="002F3640">
        <w:rPr>
          <w:lang w:val="en-NL"/>
        </w:rPr>
        <w:t>Tailwind CSS;</w:t>
      </w:r>
    </w:p>
    <w:p w14:paraId="5799E19E" w14:textId="77777777" w:rsidR="00745FDF" w:rsidRPr="002F3640" w:rsidRDefault="00745FDF" w:rsidP="00745FDF">
      <w:pPr>
        <w:numPr>
          <w:ilvl w:val="0"/>
          <w:numId w:val="19"/>
        </w:numPr>
        <w:rPr>
          <w:lang w:val="en-NL"/>
        </w:rPr>
      </w:pPr>
      <w:r w:rsidRPr="002F3640">
        <w:rPr>
          <w:lang w:val="en-NL"/>
        </w:rPr>
        <w:t xml:space="preserve">html-to-image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PNG-export.</w:t>
      </w:r>
    </w:p>
    <w:p w14:paraId="457154B9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frontend is </w:t>
      </w:r>
      <w:proofErr w:type="spellStart"/>
      <w:r w:rsidRPr="002F3640">
        <w:rPr>
          <w:lang w:val="en-NL"/>
        </w:rPr>
        <w:t>verantwoordelijk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>:</w:t>
      </w:r>
    </w:p>
    <w:p w14:paraId="27CC0D62" w14:textId="77777777" w:rsidR="00745FDF" w:rsidRPr="002F3640" w:rsidRDefault="00745FDF" w:rsidP="00745FDF">
      <w:pPr>
        <w:numPr>
          <w:ilvl w:val="0"/>
          <w:numId w:val="20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tonen</w:t>
      </w:r>
      <w:proofErr w:type="spellEnd"/>
      <w:r w:rsidRPr="002F3640">
        <w:rPr>
          <w:lang w:val="en-NL"/>
        </w:rPr>
        <w:t xml:space="preserve"> van het canvas;</w:t>
      </w:r>
    </w:p>
    <w:p w14:paraId="5A2A29B7" w14:textId="77777777" w:rsidR="00745FDF" w:rsidRPr="002F3640" w:rsidRDefault="00745FDF" w:rsidP="00745FDF">
      <w:pPr>
        <w:numPr>
          <w:ilvl w:val="0"/>
          <w:numId w:val="20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beheren</w:t>
      </w:r>
      <w:proofErr w:type="spellEnd"/>
      <w:r w:rsidRPr="002F3640">
        <w:rPr>
          <w:lang w:val="en-NL"/>
        </w:rPr>
        <w:t xml:space="preserve"> van nodes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edges;</w:t>
      </w:r>
    </w:p>
    <w:p w14:paraId="1E8F2567" w14:textId="77777777" w:rsidR="00745FDF" w:rsidRPr="002F3640" w:rsidRDefault="00745FDF" w:rsidP="00745FDF">
      <w:pPr>
        <w:numPr>
          <w:ilvl w:val="0"/>
          <w:numId w:val="20"/>
        </w:numPr>
        <w:rPr>
          <w:lang w:val="en-NL"/>
        </w:rPr>
      </w:pPr>
      <w:proofErr w:type="spellStart"/>
      <w:r w:rsidRPr="002F3640">
        <w:rPr>
          <w:lang w:val="en-NL"/>
        </w:rPr>
        <w:t>interacties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verwijderen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verslepen</w:t>
      </w:r>
      <w:proofErr w:type="spellEnd"/>
      <w:r w:rsidRPr="002F3640">
        <w:rPr>
          <w:lang w:val="en-NL"/>
        </w:rPr>
        <w:t>;</w:t>
      </w:r>
    </w:p>
    <w:p w14:paraId="749AA4AD" w14:textId="77777777" w:rsidR="00745FDF" w:rsidRPr="002F3640" w:rsidRDefault="00745FDF" w:rsidP="00745FDF">
      <w:pPr>
        <w:numPr>
          <w:ilvl w:val="0"/>
          <w:numId w:val="20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openen</w:t>
      </w:r>
      <w:proofErr w:type="spellEnd"/>
      <w:r w:rsidRPr="002F3640">
        <w:rPr>
          <w:lang w:val="en-NL"/>
        </w:rPr>
        <w:t xml:space="preserve"> van de AI Coach;</w:t>
      </w:r>
    </w:p>
    <w:p w14:paraId="6BAC6CE4" w14:textId="77777777" w:rsidR="00745FDF" w:rsidRPr="002F3640" w:rsidRDefault="00745FDF" w:rsidP="00745FDF">
      <w:pPr>
        <w:numPr>
          <w:ilvl w:val="0"/>
          <w:numId w:val="20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tonen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>;</w:t>
      </w:r>
    </w:p>
    <w:p w14:paraId="50DA6455" w14:textId="77777777" w:rsidR="00745FDF" w:rsidRPr="002F3640" w:rsidRDefault="00745FDF" w:rsidP="00745FDF">
      <w:pPr>
        <w:numPr>
          <w:ilvl w:val="0"/>
          <w:numId w:val="20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exporteren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.</w:t>
      </w:r>
    </w:p>
    <w:p w14:paraId="6547F44F" w14:textId="77777777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18" w:name="_Toc231852385"/>
      <w:r w:rsidRPr="002F3640">
        <w:rPr>
          <w:color w:val="auto"/>
          <w:lang w:val="en-NL"/>
        </w:rPr>
        <w:t>Backend</w:t>
      </w:r>
      <w:bookmarkEnd w:id="18"/>
    </w:p>
    <w:p w14:paraId="147455F7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backend </w:t>
      </w:r>
      <w:proofErr w:type="spellStart"/>
      <w:r w:rsidRPr="002F3640">
        <w:rPr>
          <w:lang w:val="en-NL"/>
        </w:rPr>
        <w:t>bestaat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</w:t>
      </w:r>
      <w:proofErr w:type="spellEnd"/>
      <w:r w:rsidRPr="002F3640">
        <w:rPr>
          <w:lang w:val="en-NL"/>
        </w:rPr>
        <w:t>:</w:t>
      </w:r>
    </w:p>
    <w:p w14:paraId="4E12A159" w14:textId="77777777" w:rsidR="00745FDF" w:rsidRPr="002F3640" w:rsidRDefault="00745FDF" w:rsidP="00745FDF">
      <w:pPr>
        <w:numPr>
          <w:ilvl w:val="0"/>
          <w:numId w:val="21"/>
        </w:numPr>
        <w:rPr>
          <w:lang w:val="en-NL"/>
        </w:rPr>
      </w:pPr>
      <w:r w:rsidRPr="002F3640">
        <w:rPr>
          <w:lang w:val="en-NL"/>
        </w:rPr>
        <w:t>Node.js;</w:t>
      </w:r>
    </w:p>
    <w:p w14:paraId="3BC4AB26" w14:textId="77777777" w:rsidR="00745FDF" w:rsidRPr="002F3640" w:rsidRDefault="00745FDF" w:rsidP="00745FDF">
      <w:pPr>
        <w:numPr>
          <w:ilvl w:val="0"/>
          <w:numId w:val="21"/>
        </w:numPr>
        <w:rPr>
          <w:lang w:val="en-NL"/>
        </w:rPr>
      </w:pPr>
      <w:r w:rsidRPr="002F3640">
        <w:rPr>
          <w:lang w:val="en-NL"/>
        </w:rPr>
        <w:t>Express;</w:t>
      </w:r>
    </w:p>
    <w:p w14:paraId="02E6A627" w14:textId="77777777" w:rsidR="00745FDF" w:rsidRPr="002F3640" w:rsidRDefault="00745FDF" w:rsidP="00745FDF">
      <w:pPr>
        <w:numPr>
          <w:ilvl w:val="0"/>
          <w:numId w:val="21"/>
        </w:numPr>
        <w:rPr>
          <w:lang w:val="en-NL"/>
        </w:rPr>
      </w:pPr>
      <w:r w:rsidRPr="002F3640">
        <w:rPr>
          <w:lang w:val="en-NL"/>
        </w:rPr>
        <w:t>native fetch;</w:t>
      </w:r>
    </w:p>
    <w:p w14:paraId="6580D55F" w14:textId="77777777" w:rsidR="00745FDF" w:rsidRPr="002F3640" w:rsidRDefault="00745FDF" w:rsidP="00745FDF">
      <w:pPr>
        <w:numPr>
          <w:ilvl w:val="0"/>
          <w:numId w:val="21"/>
        </w:numPr>
        <w:rPr>
          <w:lang w:val="en-NL"/>
        </w:rPr>
      </w:pPr>
      <w:proofErr w:type="spellStart"/>
      <w:r w:rsidRPr="002F3640">
        <w:rPr>
          <w:lang w:val="en-NL"/>
        </w:rPr>
        <w:t>dotenv</w:t>
      </w:r>
      <w:proofErr w:type="spellEnd"/>
      <w:r w:rsidRPr="002F3640">
        <w:rPr>
          <w:lang w:val="en-NL"/>
        </w:rPr>
        <w:t>.</w:t>
      </w:r>
    </w:p>
    <w:p w14:paraId="1A8687FD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backend is </w:t>
      </w:r>
      <w:proofErr w:type="spellStart"/>
      <w:r w:rsidRPr="002F3640">
        <w:rPr>
          <w:lang w:val="en-NL"/>
        </w:rPr>
        <w:t>verantwoordelijk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>:</w:t>
      </w:r>
    </w:p>
    <w:p w14:paraId="361BC3A9" w14:textId="77777777" w:rsidR="00745FDF" w:rsidRPr="002F3640" w:rsidRDefault="00745FDF" w:rsidP="00745FDF">
      <w:pPr>
        <w:numPr>
          <w:ilvl w:val="0"/>
          <w:numId w:val="22"/>
        </w:numPr>
        <w:rPr>
          <w:lang w:val="en-NL"/>
        </w:rPr>
      </w:pPr>
      <w:proofErr w:type="spellStart"/>
      <w:r w:rsidRPr="002F3640">
        <w:rPr>
          <w:lang w:val="en-NL"/>
        </w:rPr>
        <w:t>communicatie</w:t>
      </w:r>
      <w:proofErr w:type="spellEnd"/>
      <w:r w:rsidRPr="002F3640">
        <w:rPr>
          <w:lang w:val="en-NL"/>
        </w:rPr>
        <w:t xml:space="preserve"> met de </w:t>
      </w:r>
      <w:proofErr w:type="spellStart"/>
      <w:r w:rsidRPr="002F3640">
        <w:rPr>
          <w:lang w:val="en-NL"/>
        </w:rPr>
        <w:t>Unsplash</w:t>
      </w:r>
      <w:proofErr w:type="spellEnd"/>
      <w:r w:rsidRPr="002F3640">
        <w:rPr>
          <w:lang w:val="en-NL"/>
        </w:rPr>
        <w:t xml:space="preserve"> API;</w:t>
      </w:r>
    </w:p>
    <w:p w14:paraId="622E008F" w14:textId="77777777" w:rsidR="00745FDF" w:rsidRPr="002F3640" w:rsidRDefault="00745FDF" w:rsidP="00745FDF">
      <w:pPr>
        <w:numPr>
          <w:ilvl w:val="0"/>
          <w:numId w:val="22"/>
        </w:numPr>
        <w:rPr>
          <w:lang w:val="en-NL"/>
        </w:rPr>
      </w:pPr>
      <w:proofErr w:type="spellStart"/>
      <w:r w:rsidRPr="002F3640">
        <w:rPr>
          <w:lang w:val="en-NL"/>
        </w:rPr>
        <w:t>communicatie</w:t>
      </w:r>
      <w:proofErr w:type="spellEnd"/>
      <w:r w:rsidRPr="002F3640">
        <w:rPr>
          <w:lang w:val="en-NL"/>
        </w:rPr>
        <w:t xml:space="preserve"> met Hugging Face;</w:t>
      </w:r>
    </w:p>
    <w:p w14:paraId="19D869CF" w14:textId="77777777" w:rsidR="00745FDF" w:rsidRPr="002F3640" w:rsidRDefault="00745FDF" w:rsidP="00745FDF">
      <w:pPr>
        <w:numPr>
          <w:ilvl w:val="0"/>
          <w:numId w:val="22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afschermen</w:t>
      </w:r>
      <w:proofErr w:type="spellEnd"/>
      <w:r w:rsidRPr="002F3640">
        <w:rPr>
          <w:lang w:val="en-NL"/>
        </w:rPr>
        <w:t xml:space="preserve"> van API keys;</w:t>
      </w:r>
    </w:p>
    <w:p w14:paraId="1E5FE758" w14:textId="77777777" w:rsidR="00745FDF" w:rsidRPr="002F3640" w:rsidRDefault="00745FDF" w:rsidP="00745FDF">
      <w:pPr>
        <w:numPr>
          <w:ilvl w:val="0"/>
          <w:numId w:val="22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verwerken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fouten</w:t>
      </w:r>
      <w:proofErr w:type="spellEnd"/>
      <w:r w:rsidRPr="002F3640">
        <w:rPr>
          <w:lang w:val="en-NL"/>
        </w:rPr>
        <w:t>;</w:t>
      </w:r>
    </w:p>
    <w:p w14:paraId="603AD6D6" w14:textId="77777777" w:rsidR="00745FDF" w:rsidRPr="002F3640" w:rsidRDefault="00745FDF" w:rsidP="00745FDF">
      <w:pPr>
        <w:numPr>
          <w:ilvl w:val="0"/>
          <w:numId w:val="22"/>
        </w:numPr>
        <w:rPr>
          <w:lang w:val="en-NL"/>
        </w:rPr>
      </w:pPr>
      <w:r w:rsidRPr="002F3640">
        <w:rPr>
          <w:lang w:val="en-NL"/>
        </w:rPr>
        <w:t xml:space="preserve">het </w:t>
      </w:r>
      <w:proofErr w:type="spellStart"/>
      <w:r w:rsidRPr="002F3640">
        <w:rPr>
          <w:lang w:val="en-NL"/>
        </w:rPr>
        <w:t>teruggeven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bruikbare</w:t>
      </w:r>
      <w:proofErr w:type="spellEnd"/>
      <w:r w:rsidRPr="002F3640">
        <w:rPr>
          <w:lang w:val="en-NL"/>
        </w:rPr>
        <w:t xml:space="preserve"> responses </w:t>
      </w:r>
      <w:proofErr w:type="spellStart"/>
      <w:r w:rsidRPr="002F3640">
        <w:rPr>
          <w:lang w:val="en-NL"/>
        </w:rPr>
        <w:t>aan</w:t>
      </w:r>
      <w:proofErr w:type="spellEnd"/>
      <w:r w:rsidRPr="002F3640">
        <w:rPr>
          <w:lang w:val="en-NL"/>
        </w:rPr>
        <w:t xml:space="preserve"> de frontend.</w:t>
      </w:r>
    </w:p>
    <w:p w14:paraId="4C50AE9A" w14:textId="32E813E9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19" w:name="_Toc231852386"/>
      <w:r w:rsidRPr="002F3640">
        <w:rPr>
          <w:color w:val="auto"/>
          <w:lang w:val="en-NL"/>
        </w:rPr>
        <w:lastRenderedPageBreak/>
        <w:t>Externe services</w:t>
      </w:r>
      <w:bookmarkEnd w:id="19"/>
    </w:p>
    <w:p w14:paraId="4E472223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twee externe services:</w:t>
      </w:r>
    </w:p>
    <w:p w14:paraId="19F56A8A" w14:textId="77777777" w:rsidR="00745FDF" w:rsidRPr="002F3640" w:rsidRDefault="00745FDF" w:rsidP="00745FDF">
      <w:pPr>
        <w:numPr>
          <w:ilvl w:val="0"/>
          <w:numId w:val="23"/>
        </w:numPr>
        <w:rPr>
          <w:lang w:val="en-NL"/>
        </w:rPr>
      </w:pPr>
      <w:proofErr w:type="spellStart"/>
      <w:r w:rsidRPr="002F3640">
        <w:rPr>
          <w:b/>
          <w:bCs/>
          <w:lang w:val="en-NL"/>
        </w:rPr>
        <w:t>Unsplash</w:t>
      </w:r>
      <w:proofErr w:type="spellEnd"/>
      <w:r w:rsidRPr="002F3640">
        <w:rPr>
          <w:b/>
          <w:bCs/>
          <w:lang w:val="en-NL"/>
        </w:rPr>
        <w:t xml:space="preserve"> API</w:t>
      </w:r>
      <w:r w:rsidRPr="002F3640">
        <w:rPr>
          <w:lang w:val="en-NL"/>
        </w:rPr>
        <w:br/>
        <w:t xml:space="preserve">Voor het </w:t>
      </w:r>
      <w:proofErr w:type="spellStart"/>
      <w:r w:rsidRPr="002F3640">
        <w:rPr>
          <w:lang w:val="en-NL"/>
        </w:rPr>
        <w:t>ophalen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op basis van node-labels.</w:t>
      </w:r>
    </w:p>
    <w:p w14:paraId="7704F118" w14:textId="77777777" w:rsidR="00745FDF" w:rsidRPr="002F3640" w:rsidRDefault="00745FDF" w:rsidP="00745FDF">
      <w:pPr>
        <w:numPr>
          <w:ilvl w:val="0"/>
          <w:numId w:val="23"/>
        </w:numPr>
        <w:rPr>
          <w:lang w:val="en-NL"/>
        </w:rPr>
      </w:pPr>
      <w:r w:rsidRPr="002F3640">
        <w:rPr>
          <w:b/>
          <w:bCs/>
          <w:lang w:val="en-NL"/>
        </w:rPr>
        <w:t>Hugging Face chat completions</w:t>
      </w:r>
      <w:r w:rsidRPr="002F3640">
        <w:rPr>
          <w:lang w:val="en-NL"/>
        </w:rPr>
        <w:br/>
        <w:t xml:space="preserve">Voor het </w:t>
      </w:r>
      <w:proofErr w:type="spellStart"/>
      <w:r w:rsidRPr="002F3640">
        <w:rPr>
          <w:lang w:val="en-NL"/>
        </w:rPr>
        <w:t>genereren</w:t>
      </w:r>
      <w:proofErr w:type="spellEnd"/>
      <w:r w:rsidRPr="002F3640">
        <w:rPr>
          <w:lang w:val="en-NL"/>
        </w:rPr>
        <w:t xml:space="preserve"> van AI-feedback op de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.</w:t>
      </w:r>
    </w:p>
    <w:p w14:paraId="13A21211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Environment variables</w:t>
      </w:r>
    </w:p>
    <w:p w14:paraId="4B9BE2D4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Belangrijke</w:t>
      </w:r>
      <w:proofErr w:type="spellEnd"/>
      <w:r w:rsidRPr="002F3640">
        <w:rPr>
          <w:lang w:val="en-NL"/>
        </w:rPr>
        <w:t xml:space="preserve"> environment variables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>:</w:t>
      </w:r>
    </w:p>
    <w:p w14:paraId="3659B1E3" w14:textId="77777777" w:rsidR="00745FDF" w:rsidRPr="002F3640" w:rsidRDefault="00745FDF" w:rsidP="00745FDF">
      <w:pPr>
        <w:numPr>
          <w:ilvl w:val="0"/>
          <w:numId w:val="24"/>
        </w:numPr>
        <w:rPr>
          <w:lang w:val="en-NL"/>
        </w:rPr>
      </w:pPr>
      <w:r w:rsidRPr="002F3640">
        <w:rPr>
          <w:lang w:val="en-NL"/>
        </w:rPr>
        <w:t>UNSPLASH_ACCESS_KEY</w:t>
      </w:r>
    </w:p>
    <w:p w14:paraId="2A0A2742" w14:textId="77777777" w:rsidR="00745FDF" w:rsidRPr="002F3640" w:rsidRDefault="00745FDF" w:rsidP="00745FDF">
      <w:pPr>
        <w:numPr>
          <w:ilvl w:val="0"/>
          <w:numId w:val="24"/>
        </w:numPr>
        <w:rPr>
          <w:lang w:val="en-NL"/>
        </w:rPr>
      </w:pPr>
      <w:r w:rsidRPr="002F3640">
        <w:rPr>
          <w:lang w:val="en-NL"/>
        </w:rPr>
        <w:t>HF_API_KEY</w:t>
      </w:r>
    </w:p>
    <w:p w14:paraId="6290E7FD" w14:textId="77777777" w:rsidR="00745FDF" w:rsidRPr="002F3640" w:rsidRDefault="00745FDF" w:rsidP="00745FDF">
      <w:pPr>
        <w:numPr>
          <w:ilvl w:val="0"/>
          <w:numId w:val="24"/>
        </w:numPr>
        <w:rPr>
          <w:lang w:val="en-NL"/>
        </w:rPr>
      </w:pPr>
      <w:r w:rsidRPr="002F3640">
        <w:rPr>
          <w:lang w:val="en-NL"/>
        </w:rPr>
        <w:t>HF_MODEL</w:t>
      </w:r>
    </w:p>
    <w:p w14:paraId="6C20CD05" w14:textId="77777777" w:rsidR="00745FDF" w:rsidRPr="002F3640" w:rsidRDefault="00745FDF" w:rsidP="00745FDF">
      <w:pPr>
        <w:numPr>
          <w:ilvl w:val="0"/>
          <w:numId w:val="24"/>
        </w:numPr>
        <w:rPr>
          <w:lang w:val="en-NL"/>
        </w:rPr>
      </w:pPr>
      <w:r w:rsidRPr="002F3640">
        <w:rPr>
          <w:lang w:val="en-NL"/>
        </w:rPr>
        <w:t>PORT</w:t>
      </w:r>
    </w:p>
    <w:p w14:paraId="4166192D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HF_MODEL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ingesteld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de backend </w:t>
      </w:r>
      <w:proofErr w:type="spellStart"/>
      <w:r w:rsidRPr="002F3640">
        <w:rPr>
          <w:lang w:val="en-NL"/>
        </w:rPr>
        <w:t>standaard</w:t>
      </w:r>
      <w:proofErr w:type="spellEnd"/>
      <w:r w:rsidRPr="002F3640">
        <w:rPr>
          <w:lang w:val="en-NL"/>
        </w:rPr>
        <w:t>:</w:t>
      </w:r>
    </w:p>
    <w:p w14:paraId="04E09D9B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>Qwen/Qwen2.5-7B-Instruct</w:t>
      </w:r>
    </w:p>
    <w:p w14:paraId="380AF703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PORT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ingesteld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draait</w:t>
      </w:r>
      <w:proofErr w:type="spellEnd"/>
      <w:r w:rsidRPr="002F3640">
        <w:rPr>
          <w:lang w:val="en-NL"/>
        </w:rPr>
        <w:t xml:space="preserve"> de backend </w:t>
      </w:r>
      <w:proofErr w:type="spellStart"/>
      <w:r w:rsidRPr="002F3640">
        <w:rPr>
          <w:lang w:val="en-NL"/>
        </w:rPr>
        <w:t>standaard</w:t>
      </w:r>
      <w:proofErr w:type="spellEnd"/>
      <w:r w:rsidRPr="002F3640">
        <w:rPr>
          <w:lang w:val="en-NL"/>
        </w:rPr>
        <w:t xml:space="preserve"> op </w:t>
      </w:r>
      <w:proofErr w:type="spellStart"/>
      <w:r w:rsidRPr="002F3640">
        <w:rPr>
          <w:lang w:val="en-NL"/>
        </w:rPr>
        <w:t>poort</w:t>
      </w:r>
      <w:proofErr w:type="spellEnd"/>
      <w:r w:rsidRPr="002F3640">
        <w:rPr>
          <w:lang w:val="en-NL"/>
        </w:rPr>
        <w:t xml:space="preserve"> 3000.</w:t>
      </w:r>
    </w:p>
    <w:p w14:paraId="17B2EE4E" w14:textId="0A31EF5E" w:rsidR="00745FDF" w:rsidRPr="002F3640" w:rsidRDefault="00745FDF" w:rsidP="00745FDF">
      <w:pPr>
        <w:rPr>
          <w:lang w:val="en-NL"/>
        </w:rPr>
      </w:pPr>
    </w:p>
    <w:p w14:paraId="6A9815C2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466CF35D" w14:textId="3B1332FE" w:rsidR="00745FDF" w:rsidRPr="002F3640" w:rsidRDefault="00745FDF" w:rsidP="002F3640">
      <w:pPr>
        <w:pStyle w:val="Heading1"/>
        <w:rPr>
          <w:color w:val="auto"/>
          <w:lang w:val="en-NL"/>
        </w:rPr>
      </w:pPr>
      <w:bookmarkStart w:id="20" w:name="_Toc231852387"/>
      <w:r w:rsidRPr="002F3640">
        <w:rPr>
          <w:color w:val="auto"/>
          <w:lang w:val="en-NL"/>
        </w:rPr>
        <w:lastRenderedPageBreak/>
        <w:t>API-</w:t>
      </w:r>
      <w:proofErr w:type="spellStart"/>
      <w:r w:rsidRPr="002F3640">
        <w:rPr>
          <w:color w:val="auto"/>
          <w:lang w:val="en-NL"/>
        </w:rPr>
        <w:t>contracten</w:t>
      </w:r>
      <w:bookmarkEnd w:id="20"/>
      <w:proofErr w:type="spellEnd"/>
    </w:p>
    <w:p w14:paraId="5CC10622" w14:textId="2A4C091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GET /</w:t>
      </w:r>
      <w:proofErr w:type="spellStart"/>
      <w:r w:rsidRPr="002F3640">
        <w:rPr>
          <w:b/>
          <w:bCs/>
          <w:lang w:val="en-NL"/>
        </w:rPr>
        <w:t>api</w:t>
      </w:r>
      <w:proofErr w:type="spellEnd"/>
      <w:r w:rsidRPr="002F3640">
        <w:rPr>
          <w:b/>
          <w:bCs/>
          <w:lang w:val="en-NL"/>
        </w:rPr>
        <w:t>/images/search</w:t>
      </w:r>
    </w:p>
    <w:p w14:paraId="74152DE6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endpoint </w:t>
      </w:r>
      <w:proofErr w:type="spellStart"/>
      <w:r w:rsidRPr="002F3640">
        <w:rPr>
          <w:lang w:val="en-NL"/>
        </w:rPr>
        <w:t>zoekt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</w:t>
      </w:r>
      <w:proofErr w:type="spellEnd"/>
      <w:r w:rsidRPr="002F3640">
        <w:rPr>
          <w:lang w:val="en-NL"/>
        </w:rPr>
        <w:t xml:space="preserve"> op basis van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onderwerp</w:t>
      </w:r>
      <w:proofErr w:type="spellEnd"/>
      <w:r w:rsidRPr="002F3640">
        <w:rPr>
          <w:lang w:val="en-NL"/>
        </w:rPr>
        <w:t>.</w:t>
      </w:r>
    </w:p>
    <w:p w14:paraId="6B8ED1CE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51"/>
        <w:gridCol w:w="639"/>
        <w:gridCol w:w="3935"/>
      </w:tblGrid>
      <w:tr w:rsidR="00745FDF" w:rsidRPr="002F3640" w14:paraId="77428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3B269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r w:rsidRPr="002F3640">
              <w:rPr>
                <w:b/>
                <w:bCs/>
                <w:lang w:val="en-NL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B0599C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proofErr w:type="spellStart"/>
            <w:r w:rsidRPr="002F3640">
              <w:rPr>
                <w:b/>
                <w:bCs/>
                <w:lang w:val="en-NL"/>
              </w:rPr>
              <w:t>Verplicht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A8BFD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r w:rsidRPr="002F3640">
              <w:rPr>
                <w:b/>
                <w:bCs/>
                <w:lang w:val="en-N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894C57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proofErr w:type="spellStart"/>
            <w:r w:rsidRPr="002F3640">
              <w:rPr>
                <w:b/>
                <w:bCs/>
                <w:lang w:val="en-NL"/>
              </w:rPr>
              <w:t>Beschrijving</w:t>
            </w:r>
            <w:proofErr w:type="spellEnd"/>
          </w:p>
        </w:tc>
      </w:tr>
      <w:tr w:rsidR="00745FDF" w:rsidRPr="002F3640" w14:paraId="0FE2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A7A1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069A362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3FAD9C8D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5B9EAC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Het </w:t>
            </w:r>
            <w:proofErr w:type="spellStart"/>
            <w:r w:rsidRPr="002F3640">
              <w:rPr>
                <w:lang w:val="en-NL"/>
              </w:rPr>
              <w:t>onderwerp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waarop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gezocht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wordt</w:t>
            </w:r>
            <w:proofErr w:type="spellEnd"/>
          </w:p>
        </w:tc>
      </w:tr>
    </w:tbl>
    <w:p w14:paraId="104334B0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Success response</w:t>
      </w:r>
    </w:p>
    <w:p w14:paraId="7D48FF34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>{</w:t>
      </w:r>
    </w:p>
    <w:p w14:paraId="747361BA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</w:t>
      </w:r>
      <w:proofErr w:type="spellStart"/>
      <w:r w:rsidRPr="002F3640">
        <w:rPr>
          <w:lang w:val="en-NL"/>
        </w:rPr>
        <w:t>imageUrl</w:t>
      </w:r>
      <w:proofErr w:type="spellEnd"/>
      <w:r w:rsidRPr="002F3640">
        <w:rPr>
          <w:lang w:val="en-NL"/>
        </w:rPr>
        <w:t>": "https://..."</w:t>
      </w:r>
    </w:p>
    <w:p w14:paraId="097915E2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>}</w:t>
      </w:r>
    </w:p>
    <w:p w14:paraId="05493594" w14:textId="77777777" w:rsidR="00745FDF" w:rsidRPr="002F3640" w:rsidRDefault="00745FDF" w:rsidP="00745FDF">
      <w:pPr>
        <w:rPr>
          <w:b/>
          <w:bCs/>
          <w:lang w:val="en-NL"/>
        </w:rPr>
      </w:pPr>
      <w:proofErr w:type="spellStart"/>
      <w:r w:rsidRPr="002F3640">
        <w:rPr>
          <w:b/>
          <w:bCs/>
          <w:lang w:val="en-NL"/>
        </w:rPr>
        <w:t>Mogelijke</w:t>
      </w:r>
      <w:proofErr w:type="spellEnd"/>
      <w:r w:rsidRPr="002F3640">
        <w:rPr>
          <w:b/>
          <w:bCs/>
          <w:lang w:val="en-NL"/>
        </w:rPr>
        <w:t xml:space="preserve"> </w:t>
      </w:r>
      <w:proofErr w:type="spellStart"/>
      <w:r w:rsidRPr="002F3640">
        <w:rPr>
          <w:b/>
          <w:bCs/>
          <w:lang w:val="en-NL"/>
        </w:rPr>
        <w:t>fouten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793"/>
      </w:tblGrid>
      <w:tr w:rsidR="00745FDF" w:rsidRPr="002F3640" w14:paraId="44076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92443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r w:rsidRPr="002F3640">
              <w:rPr>
                <w:b/>
                <w:bCs/>
                <w:lang w:val="en-N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1112B4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r w:rsidRPr="002F3640">
              <w:rPr>
                <w:b/>
                <w:bCs/>
                <w:lang w:val="en-NL"/>
              </w:rPr>
              <w:t>Reden</w:t>
            </w:r>
          </w:p>
        </w:tc>
      </w:tr>
      <w:tr w:rsidR="00745FDF" w:rsidRPr="002F3640" w14:paraId="1B33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CC49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7D6EC47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Topic </w:t>
            </w:r>
            <w:proofErr w:type="spellStart"/>
            <w:r w:rsidRPr="002F3640">
              <w:rPr>
                <w:lang w:val="en-NL"/>
              </w:rPr>
              <w:t>ontbreekt</w:t>
            </w:r>
            <w:proofErr w:type="spellEnd"/>
          </w:p>
        </w:tc>
      </w:tr>
      <w:tr w:rsidR="00745FDF" w:rsidRPr="002F3640" w14:paraId="6297D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0479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3B85B6A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UNSPLASH_ACCESS_KEY </w:t>
            </w:r>
            <w:proofErr w:type="spellStart"/>
            <w:r w:rsidRPr="002F3640">
              <w:rPr>
                <w:lang w:val="en-NL"/>
              </w:rPr>
              <w:t>ontbreekt</w:t>
            </w:r>
            <w:proofErr w:type="spellEnd"/>
          </w:p>
        </w:tc>
      </w:tr>
      <w:tr w:rsidR="00745FDF" w:rsidRPr="002F3640" w14:paraId="237D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6DC8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442D936F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Geen </w:t>
            </w:r>
            <w:proofErr w:type="spellStart"/>
            <w:r w:rsidRPr="002F3640">
              <w:rPr>
                <w:lang w:val="en-NL"/>
              </w:rPr>
              <w:t>afbeelding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gevonden</w:t>
            </w:r>
            <w:proofErr w:type="spellEnd"/>
          </w:p>
        </w:tc>
      </w:tr>
      <w:tr w:rsidR="00745FDF" w:rsidRPr="002F3640" w14:paraId="73E9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2E50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Upstream status</w:t>
            </w:r>
          </w:p>
        </w:tc>
        <w:tc>
          <w:tcPr>
            <w:tcW w:w="0" w:type="auto"/>
            <w:vAlign w:val="center"/>
            <w:hideMark/>
          </w:tcPr>
          <w:p w14:paraId="129B8929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Fout </w:t>
            </w:r>
            <w:proofErr w:type="spellStart"/>
            <w:r w:rsidRPr="002F3640">
              <w:rPr>
                <w:lang w:val="en-NL"/>
              </w:rPr>
              <w:t>vanuit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Unsplash</w:t>
            </w:r>
            <w:proofErr w:type="spellEnd"/>
          </w:p>
        </w:tc>
      </w:tr>
    </w:tbl>
    <w:p w14:paraId="62950AB6" w14:textId="6787AB5C" w:rsidR="00745FDF" w:rsidRPr="002F3640" w:rsidRDefault="00745FDF" w:rsidP="00745FDF">
      <w:pPr>
        <w:rPr>
          <w:lang w:val="en-NL"/>
        </w:rPr>
      </w:pPr>
    </w:p>
    <w:p w14:paraId="73522CA0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0AC8CA0D" w14:textId="75715421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lastRenderedPageBreak/>
        <w:t>POST /</w:t>
      </w:r>
      <w:proofErr w:type="spellStart"/>
      <w:r w:rsidRPr="002F3640">
        <w:rPr>
          <w:b/>
          <w:bCs/>
          <w:lang w:val="en-NL"/>
        </w:rPr>
        <w:t>api</w:t>
      </w:r>
      <w:proofErr w:type="spellEnd"/>
      <w:r w:rsidRPr="002F3640">
        <w:rPr>
          <w:b/>
          <w:bCs/>
          <w:lang w:val="en-NL"/>
        </w:rPr>
        <w:t>/ai/guidance</w:t>
      </w:r>
    </w:p>
    <w:p w14:paraId="53FC17B5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endpoint </w:t>
      </w:r>
      <w:proofErr w:type="spellStart"/>
      <w:r w:rsidRPr="002F3640">
        <w:rPr>
          <w:lang w:val="en-NL"/>
        </w:rPr>
        <w:t>analyseert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feedback </w:t>
      </w:r>
      <w:proofErr w:type="spellStart"/>
      <w:r w:rsidRPr="002F3640">
        <w:rPr>
          <w:lang w:val="en-NL"/>
        </w:rPr>
        <w:t>terug</w:t>
      </w:r>
      <w:proofErr w:type="spellEnd"/>
      <w:r w:rsidRPr="002F3640">
        <w:rPr>
          <w:lang w:val="en-NL"/>
        </w:rPr>
        <w:t>.</w:t>
      </w:r>
    </w:p>
    <w:p w14:paraId="0926636F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Request body</w:t>
      </w:r>
    </w:p>
    <w:p w14:paraId="20C14349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>{</w:t>
      </w:r>
    </w:p>
    <w:p w14:paraId="313F1692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"nodes": [],</w:t>
      </w:r>
    </w:p>
    <w:p w14:paraId="5C51AAB7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"edges": [],</w:t>
      </w:r>
    </w:p>
    <w:p w14:paraId="440F19DA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</w:t>
      </w:r>
      <w:proofErr w:type="spellStart"/>
      <w:r w:rsidRPr="002F3640">
        <w:rPr>
          <w:lang w:val="en-NL"/>
        </w:rPr>
        <w:t>selectedNodeId</w:t>
      </w:r>
      <w:proofErr w:type="spellEnd"/>
      <w:r w:rsidRPr="002F3640">
        <w:rPr>
          <w:lang w:val="en-NL"/>
        </w:rPr>
        <w:t>": "node-id-or-null"</w:t>
      </w:r>
    </w:p>
    <w:p w14:paraId="125FA534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>}</w:t>
      </w:r>
    </w:p>
    <w:p w14:paraId="7A5169AB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Success response</w:t>
      </w:r>
    </w:p>
    <w:p w14:paraId="204FC4A7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>{</w:t>
      </w:r>
    </w:p>
    <w:p w14:paraId="2F37F424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"overview": "string",</w:t>
      </w:r>
    </w:p>
    <w:p w14:paraId="109DC8C5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</w:t>
      </w:r>
      <w:proofErr w:type="spellStart"/>
      <w:r w:rsidRPr="002F3640">
        <w:rPr>
          <w:lang w:val="en-NL"/>
        </w:rPr>
        <w:t>focusNodeId</w:t>
      </w:r>
      <w:proofErr w:type="spellEnd"/>
      <w:r w:rsidRPr="002F3640">
        <w:rPr>
          <w:lang w:val="en-NL"/>
        </w:rPr>
        <w:t>": "string-or-null",</w:t>
      </w:r>
    </w:p>
    <w:p w14:paraId="102BF02E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"suggestions": [</w:t>
      </w:r>
    </w:p>
    <w:p w14:paraId="00A9DA8C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{</w:t>
      </w:r>
    </w:p>
    <w:p w14:paraId="0F31EB6E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  "</w:t>
      </w:r>
      <w:proofErr w:type="spellStart"/>
      <w:r w:rsidRPr="002F3640">
        <w:rPr>
          <w:lang w:val="en-NL"/>
        </w:rPr>
        <w:t>nodeId</w:t>
      </w:r>
      <w:proofErr w:type="spellEnd"/>
      <w:r w:rsidRPr="002F3640">
        <w:rPr>
          <w:lang w:val="en-NL"/>
        </w:rPr>
        <w:t>": "string-or-null",</w:t>
      </w:r>
    </w:p>
    <w:p w14:paraId="092181C7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  "type": "</w:t>
      </w:r>
      <w:proofErr w:type="gramStart"/>
      <w:r w:rsidRPr="002F3640">
        <w:rPr>
          <w:lang w:val="en-NL"/>
        </w:rPr>
        <w:t>next-step</w:t>
      </w:r>
      <w:proofErr w:type="gramEnd"/>
      <w:r w:rsidRPr="002F3640">
        <w:rPr>
          <w:lang w:val="en-NL"/>
        </w:rPr>
        <w:t>",</w:t>
      </w:r>
    </w:p>
    <w:p w14:paraId="657C71B7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  "title": "What is good",</w:t>
      </w:r>
    </w:p>
    <w:p w14:paraId="7223676F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  "message": "string",</w:t>
      </w:r>
    </w:p>
    <w:p w14:paraId="53440FB3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  "question": "string"</w:t>
      </w:r>
    </w:p>
    <w:p w14:paraId="7AFD0D43" w14:textId="7A263C2E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    }</w:t>
      </w:r>
    </w:p>
    <w:p w14:paraId="58F2D05B" w14:textId="77777777" w:rsidR="00745FDF" w:rsidRPr="002F3640" w:rsidRDefault="00745FDF" w:rsidP="00745FDF">
      <w:pPr>
        <w:rPr>
          <w:b/>
          <w:bCs/>
          <w:lang w:val="en-NL"/>
        </w:rPr>
      </w:pPr>
      <w:proofErr w:type="spellStart"/>
      <w:r w:rsidRPr="002F3640">
        <w:rPr>
          <w:b/>
          <w:bCs/>
          <w:lang w:val="en-NL"/>
        </w:rPr>
        <w:t>Mogelijke</w:t>
      </w:r>
      <w:proofErr w:type="spellEnd"/>
      <w:r w:rsidRPr="002F3640">
        <w:rPr>
          <w:b/>
          <w:bCs/>
          <w:lang w:val="en-NL"/>
        </w:rPr>
        <w:t xml:space="preserve"> </w:t>
      </w:r>
      <w:proofErr w:type="spellStart"/>
      <w:r w:rsidRPr="002F3640">
        <w:rPr>
          <w:b/>
          <w:bCs/>
          <w:lang w:val="en-NL"/>
        </w:rPr>
        <w:t>fouten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4658"/>
      </w:tblGrid>
      <w:tr w:rsidR="00745FDF" w:rsidRPr="002F3640" w14:paraId="7BC70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0733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r w:rsidRPr="002F3640">
              <w:rPr>
                <w:b/>
                <w:bCs/>
                <w:lang w:val="en-N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912F0F" w14:textId="77777777" w:rsidR="00745FDF" w:rsidRPr="002F3640" w:rsidRDefault="00745FDF" w:rsidP="00745FDF">
            <w:pPr>
              <w:rPr>
                <w:b/>
                <w:bCs/>
                <w:lang w:val="en-NL"/>
              </w:rPr>
            </w:pPr>
            <w:r w:rsidRPr="002F3640">
              <w:rPr>
                <w:b/>
                <w:bCs/>
                <w:lang w:val="en-NL"/>
              </w:rPr>
              <w:t>Reden</w:t>
            </w:r>
          </w:p>
        </w:tc>
      </w:tr>
      <w:tr w:rsidR="00745FDF" w:rsidRPr="002F3640" w14:paraId="43E7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1C6D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74C445B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Geen nodes </w:t>
            </w:r>
            <w:proofErr w:type="spellStart"/>
            <w:r w:rsidRPr="002F3640">
              <w:rPr>
                <w:lang w:val="en-NL"/>
              </w:rPr>
              <w:t>aanwezig</w:t>
            </w:r>
            <w:proofErr w:type="spellEnd"/>
          </w:p>
        </w:tc>
      </w:tr>
      <w:tr w:rsidR="00745FDF" w:rsidRPr="002F3640" w14:paraId="477EB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A1A4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79FC613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HF_API_KEY </w:t>
            </w:r>
            <w:proofErr w:type="spellStart"/>
            <w:r w:rsidRPr="002F3640">
              <w:rPr>
                <w:lang w:val="en-NL"/>
              </w:rPr>
              <w:t>ontbreekt</w:t>
            </w:r>
            <w:proofErr w:type="spellEnd"/>
          </w:p>
        </w:tc>
      </w:tr>
      <w:tr w:rsidR="00745FDF" w:rsidRPr="002F3640" w14:paraId="0BA2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FCFD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16105539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Hugging Face </w:t>
            </w:r>
            <w:proofErr w:type="spellStart"/>
            <w:r w:rsidRPr="002F3640">
              <w:rPr>
                <w:lang w:val="en-NL"/>
              </w:rPr>
              <w:t>geeft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geen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bruikbaar</w:t>
            </w:r>
            <w:proofErr w:type="spellEnd"/>
            <w:r w:rsidRPr="002F3640">
              <w:rPr>
                <w:lang w:val="en-NL"/>
              </w:rPr>
              <w:t xml:space="preserve"> </w:t>
            </w:r>
            <w:proofErr w:type="spellStart"/>
            <w:r w:rsidRPr="002F3640">
              <w:rPr>
                <w:lang w:val="en-NL"/>
              </w:rPr>
              <w:t>antwoord</w:t>
            </w:r>
            <w:proofErr w:type="spellEnd"/>
          </w:p>
        </w:tc>
      </w:tr>
      <w:tr w:rsidR="00745FDF" w:rsidRPr="002F3640" w14:paraId="6F99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1CA4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2ECFA927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Timeout</w:t>
            </w:r>
          </w:p>
        </w:tc>
      </w:tr>
      <w:tr w:rsidR="00745FDF" w:rsidRPr="002F3640" w14:paraId="395E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DDEC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>Upstream status</w:t>
            </w:r>
          </w:p>
        </w:tc>
        <w:tc>
          <w:tcPr>
            <w:tcW w:w="0" w:type="auto"/>
            <w:vAlign w:val="center"/>
            <w:hideMark/>
          </w:tcPr>
          <w:p w14:paraId="1BE19D59" w14:textId="77777777" w:rsidR="00745FDF" w:rsidRPr="002F3640" w:rsidRDefault="00745FDF" w:rsidP="00745FDF">
            <w:pPr>
              <w:rPr>
                <w:lang w:val="en-NL"/>
              </w:rPr>
            </w:pPr>
            <w:r w:rsidRPr="002F3640">
              <w:rPr>
                <w:lang w:val="en-NL"/>
              </w:rPr>
              <w:t xml:space="preserve">Fout </w:t>
            </w:r>
            <w:proofErr w:type="spellStart"/>
            <w:r w:rsidRPr="002F3640">
              <w:rPr>
                <w:lang w:val="en-NL"/>
              </w:rPr>
              <w:t>vanuit</w:t>
            </w:r>
            <w:proofErr w:type="spellEnd"/>
            <w:r w:rsidRPr="002F3640">
              <w:rPr>
                <w:lang w:val="en-NL"/>
              </w:rPr>
              <w:t xml:space="preserve"> Hugging Face</w:t>
            </w:r>
          </w:p>
        </w:tc>
      </w:tr>
    </w:tbl>
    <w:p w14:paraId="5DA8E455" w14:textId="4322FAC6" w:rsidR="00745FDF" w:rsidRPr="002F3640" w:rsidRDefault="00745FDF" w:rsidP="002F3640">
      <w:pPr>
        <w:pStyle w:val="Heading1"/>
        <w:rPr>
          <w:color w:val="auto"/>
          <w:lang w:val="en-NL"/>
        </w:rPr>
      </w:pPr>
      <w:bookmarkStart w:id="21" w:name="_Toc231852388"/>
      <w:r w:rsidRPr="002F3640">
        <w:rPr>
          <w:color w:val="auto"/>
          <w:lang w:val="en-NL"/>
        </w:rPr>
        <w:lastRenderedPageBreak/>
        <w:t xml:space="preserve">Privacy </w:t>
      </w:r>
      <w:proofErr w:type="spellStart"/>
      <w:r w:rsidRPr="002F3640">
        <w:rPr>
          <w:color w:val="auto"/>
          <w:lang w:val="en-NL"/>
        </w:rPr>
        <w:t>en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veiligheid</w:t>
      </w:r>
      <w:bookmarkEnd w:id="21"/>
      <w:proofErr w:type="spellEnd"/>
    </w:p>
    <w:p w14:paraId="334C7968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Omdat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gericht</w:t>
      </w:r>
      <w:proofErr w:type="spellEnd"/>
      <w:r w:rsidRPr="002F3640">
        <w:rPr>
          <w:lang w:val="en-NL"/>
        </w:rPr>
        <w:t xml:space="preserve"> is op </w:t>
      </w:r>
      <w:proofErr w:type="spellStart"/>
      <w:r w:rsidRPr="002F3640">
        <w:rPr>
          <w:lang w:val="en-NL"/>
        </w:rPr>
        <w:t>jonge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moeten</w:t>
      </w:r>
      <w:proofErr w:type="spellEnd"/>
      <w:r w:rsidRPr="002F3640">
        <w:rPr>
          <w:lang w:val="en-NL"/>
        </w:rPr>
        <w:t xml:space="preserve"> privacy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veiligheid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serieus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meegenomen</w:t>
      </w:r>
      <w:proofErr w:type="spellEnd"/>
      <w:r w:rsidRPr="002F3640">
        <w:rPr>
          <w:lang w:val="en-NL"/>
        </w:rPr>
        <w:t>.</w:t>
      </w:r>
    </w:p>
    <w:p w14:paraId="17DA4D2C" w14:textId="77777777" w:rsidR="00745FDF" w:rsidRPr="002F3640" w:rsidRDefault="00745FDF" w:rsidP="00745FDF">
      <w:pPr>
        <w:rPr>
          <w:b/>
          <w:bCs/>
          <w:lang w:val="en-NL"/>
        </w:rPr>
      </w:pPr>
      <w:proofErr w:type="spellStart"/>
      <w:r w:rsidRPr="002F3640">
        <w:rPr>
          <w:b/>
          <w:bCs/>
          <w:lang w:val="en-NL"/>
        </w:rPr>
        <w:t>Huidige</w:t>
      </w:r>
      <w:proofErr w:type="spellEnd"/>
      <w:r w:rsidRPr="002F3640">
        <w:rPr>
          <w:b/>
          <w:bCs/>
          <w:lang w:val="en-NL"/>
        </w:rPr>
        <w:t xml:space="preserve"> </w:t>
      </w:r>
      <w:proofErr w:type="spellStart"/>
      <w:r w:rsidRPr="002F3640">
        <w:rPr>
          <w:b/>
          <w:bCs/>
          <w:lang w:val="en-NL"/>
        </w:rPr>
        <w:t>uitgangspunten</w:t>
      </w:r>
      <w:proofErr w:type="spellEnd"/>
    </w:p>
    <w:p w14:paraId="2CCF41EA" w14:textId="77777777" w:rsidR="00745FDF" w:rsidRPr="002F3640" w:rsidRDefault="00745FDF" w:rsidP="00745FDF">
      <w:pPr>
        <w:numPr>
          <w:ilvl w:val="0"/>
          <w:numId w:val="25"/>
        </w:numPr>
        <w:rPr>
          <w:lang w:val="en-NL"/>
        </w:rPr>
      </w:pPr>
      <w:proofErr w:type="spellStart"/>
      <w:r w:rsidRPr="002F3640">
        <w:rPr>
          <w:lang w:val="en-NL"/>
        </w:rPr>
        <w:t>Mindmapdata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AI-analyse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de backend </w:t>
      </w:r>
      <w:proofErr w:type="spellStart"/>
      <w:r w:rsidRPr="002F3640">
        <w:rPr>
          <w:lang w:val="en-NL"/>
        </w:rPr>
        <w:t>gestuurd</w:t>
      </w:r>
      <w:proofErr w:type="spellEnd"/>
      <w:r w:rsidRPr="002F3640">
        <w:rPr>
          <w:lang w:val="en-NL"/>
        </w:rPr>
        <w:t>.</w:t>
      </w:r>
    </w:p>
    <w:p w14:paraId="262078F0" w14:textId="77777777" w:rsidR="00745FDF" w:rsidRPr="002F3640" w:rsidRDefault="00745FDF" w:rsidP="00745FDF">
      <w:pPr>
        <w:numPr>
          <w:ilvl w:val="0"/>
          <w:numId w:val="25"/>
        </w:numPr>
        <w:rPr>
          <w:lang w:val="en-NL"/>
        </w:rPr>
      </w:pPr>
      <w:r w:rsidRPr="002F3640">
        <w:rPr>
          <w:lang w:val="en-NL"/>
        </w:rPr>
        <w:t xml:space="preserve">De backend </w:t>
      </w:r>
      <w:proofErr w:type="spellStart"/>
      <w:r w:rsidRPr="002F3640">
        <w:rPr>
          <w:lang w:val="en-NL"/>
        </w:rPr>
        <w:t>stuurt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mindmaplabels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edge-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door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Hugging Face.</w:t>
      </w:r>
    </w:p>
    <w:p w14:paraId="46CC5B3D" w14:textId="77777777" w:rsidR="00745FDF" w:rsidRPr="002F3640" w:rsidRDefault="00745FDF" w:rsidP="00745FDF">
      <w:pPr>
        <w:numPr>
          <w:ilvl w:val="0"/>
          <w:numId w:val="25"/>
        </w:numPr>
        <w:rPr>
          <w:lang w:val="en-NL"/>
        </w:rPr>
      </w:pPr>
      <w:proofErr w:type="spellStart"/>
      <w:r w:rsidRPr="002F3640">
        <w:rPr>
          <w:lang w:val="en-NL"/>
        </w:rPr>
        <w:t>Afbeeldingszoekopdrachten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Unsplash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gestuurd</w:t>
      </w:r>
      <w:proofErr w:type="spellEnd"/>
      <w:r w:rsidRPr="002F3640">
        <w:rPr>
          <w:lang w:val="en-NL"/>
        </w:rPr>
        <w:t>.</w:t>
      </w:r>
    </w:p>
    <w:p w14:paraId="28D51B03" w14:textId="77777777" w:rsidR="00745FDF" w:rsidRPr="002F3640" w:rsidRDefault="00745FDF" w:rsidP="00745FDF">
      <w:pPr>
        <w:numPr>
          <w:ilvl w:val="0"/>
          <w:numId w:val="25"/>
        </w:numPr>
        <w:rPr>
          <w:lang w:val="en-NL"/>
        </w:rPr>
      </w:pPr>
      <w:r w:rsidRPr="002F3640">
        <w:rPr>
          <w:lang w:val="en-NL"/>
        </w:rPr>
        <w:t xml:space="preserve">Er is in 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scope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account- of </w:t>
      </w:r>
      <w:proofErr w:type="spellStart"/>
      <w:r w:rsidRPr="002F3640">
        <w:rPr>
          <w:lang w:val="en-NL"/>
        </w:rPr>
        <w:t>opslaglaag</w:t>
      </w:r>
      <w:proofErr w:type="spellEnd"/>
      <w:r w:rsidRPr="002F3640">
        <w:rPr>
          <w:lang w:val="en-NL"/>
        </w:rPr>
        <w:t>.</w:t>
      </w:r>
    </w:p>
    <w:p w14:paraId="127A127E" w14:textId="77777777" w:rsidR="00745FDF" w:rsidRPr="002F3640" w:rsidRDefault="00745FDF" w:rsidP="00745FDF">
      <w:pPr>
        <w:numPr>
          <w:ilvl w:val="0"/>
          <w:numId w:val="25"/>
        </w:numPr>
        <w:rPr>
          <w:lang w:val="en-NL"/>
        </w:rPr>
      </w:pPr>
      <w:r w:rsidRPr="002F3640">
        <w:rPr>
          <w:lang w:val="en-NL"/>
        </w:rPr>
        <w:t xml:space="preserve">Er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cloudopslag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mindmaps</w:t>
      </w:r>
      <w:proofErr w:type="spellEnd"/>
      <w:r w:rsidRPr="002F3640">
        <w:rPr>
          <w:lang w:val="en-NL"/>
        </w:rPr>
        <w:t>.</w:t>
      </w:r>
    </w:p>
    <w:p w14:paraId="70241B6D" w14:textId="77777777" w:rsidR="00745FDF" w:rsidRPr="002F3640" w:rsidRDefault="00745FDF" w:rsidP="00745FDF">
      <w:pPr>
        <w:rPr>
          <w:b/>
          <w:bCs/>
          <w:lang w:val="en-NL"/>
        </w:rPr>
      </w:pPr>
      <w:proofErr w:type="spellStart"/>
      <w:r w:rsidRPr="002F3640">
        <w:rPr>
          <w:b/>
          <w:bCs/>
          <w:lang w:val="en-NL"/>
        </w:rPr>
        <w:t>Aanbevelingen</w:t>
      </w:r>
      <w:proofErr w:type="spellEnd"/>
    </w:p>
    <w:p w14:paraId="343D1285" w14:textId="77777777" w:rsidR="00745FDF" w:rsidRPr="002F3640" w:rsidRDefault="00745FDF" w:rsidP="00745FDF">
      <w:pPr>
        <w:numPr>
          <w:ilvl w:val="0"/>
          <w:numId w:val="26"/>
        </w:numPr>
        <w:rPr>
          <w:lang w:val="en-NL"/>
        </w:rPr>
      </w:pPr>
      <w:r w:rsidRPr="002F3640">
        <w:rPr>
          <w:lang w:val="en-NL"/>
        </w:rPr>
        <w:t xml:space="preserve">Maak in de UI of </w:t>
      </w:r>
      <w:proofErr w:type="spellStart"/>
      <w:r w:rsidRPr="002F3640">
        <w:rPr>
          <w:lang w:val="en-NL"/>
        </w:rPr>
        <w:t>documentatie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duidelijk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dat</w:t>
      </w:r>
      <w:proofErr w:type="spellEnd"/>
      <w:r w:rsidRPr="002F3640">
        <w:rPr>
          <w:lang w:val="en-NL"/>
        </w:rPr>
        <w:t xml:space="preserve"> externe AI-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image-services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>.</w:t>
      </w:r>
    </w:p>
    <w:p w14:paraId="25FC3DC7" w14:textId="77777777" w:rsidR="00745FDF" w:rsidRPr="002F3640" w:rsidRDefault="00745FDF" w:rsidP="00745FDF">
      <w:pPr>
        <w:numPr>
          <w:ilvl w:val="0"/>
          <w:numId w:val="26"/>
        </w:numPr>
        <w:rPr>
          <w:lang w:val="en-NL"/>
        </w:rPr>
      </w:pPr>
      <w:proofErr w:type="spellStart"/>
      <w:r w:rsidRPr="002F3640">
        <w:rPr>
          <w:lang w:val="en-NL"/>
        </w:rPr>
        <w:t>Stuur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alleen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noodzakelijke</w:t>
      </w:r>
      <w:proofErr w:type="spellEnd"/>
      <w:r w:rsidRPr="002F3640">
        <w:rPr>
          <w:lang w:val="en-NL"/>
        </w:rPr>
        <w:t xml:space="preserve"> node-data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AI-services.</w:t>
      </w:r>
    </w:p>
    <w:p w14:paraId="58DABD61" w14:textId="77777777" w:rsidR="00745FDF" w:rsidRPr="002F3640" w:rsidRDefault="00745FDF" w:rsidP="00745FDF">
      <w:pPr>
        <w:numPr>
          <w:ilvl w:val="0"/>
          <w:numId w:val="26"/>
        </w:numPr>
        <w:rPr>
          <w:lang w:val="en-NL"/>
        </w:rPr>
      </w:pPr>
      <w:r w:rsidRPr="002F3640">
        <w:rPr>
          <w:lang w:val="en-NL"/>
        </w:rPr>
        <w:t xml:space="preserve">Log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volledige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leerlinginput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productie</w:t>
      </w:r>
      <w:proofErr w:type="spellEnd"/>
      <w:r w:rsidRPr="002F3640">
        <w:rPr>
          <w:lang w:val="en-NL"/>
        </w:rPr>
        <w:t>.</w:t>
      </w:r>
    </w:p>
    <w:p w14:paraId="5AA01405" w14:textId="77777777" w:rsidR="00745FDF" w:rsidRPr="002F3640" w:rsidRDefault="00745FDF" w:rsidP="00745FDF">
      <w:pPr>
        <w:numPr>
          <w:ilvl w:val="0"/>
          <w:numId w:val="26"/>
        </w:numPr>
        <w:rPr>
          <w:lang w:val="en-NL"/>
        </w:rPr>
      </w:pPr>
      <w:r w:rsidRPr="002F3640">
        <w:rPr>
          <w:lang w:val="en-NL"/>
        </w:rPr>
        <w:t xml:space="preserve">API keys </w:t>
      </w:r>
      <w:proofErr w:type="spellStart"/>
      <w:r w:rsidRPr="002F3640">
        <w:rPr>
          <w:lang w:val="en-NL"/>
        </w:rPr>
        <w:t>mogen</w:t>
      </w:r>
      <w:proofErr w:type="spellEnd"/>
      <w:r w:rsidRPr="002F3640">
        <w:rPr>
          <w:lang w:val="en-NL"/>
        </w:rPr>
        <w:t xml:space="preserve"> nooit </w:t>
      </w:r>
      <w:proofErr w:type="spellStart"/>
      <w:r w:rsidRPr="002F3640">
        <w:rPr>
          <w:lang w:val="en-NL"/>
        </w:rPr>
        <w:t>zichtbaar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in client-side code.</w:t>
      </w:r>
    </w:p>
    <w:p w14:paraId="4A2CDF3B" w14:textId="77777777" w:rsidR="00745FDF" w:rsidRPr="002F3640" w:rsidRDefault="00745FDF" w:rsidP="00745FDF">
      <w:pPr>
        <w:numPr>
          <w:ilvl w:val="0"/>
          <w:numId w:val="26"/>
        </w:numPr>
        <w:rPr>
          <w:lang w:val="en-NL"/>
        </w:rPr>
      </w:pPr>
      <w:proofErr w:type="spellStart"/>
      <w:r w:rsidRPr="002F3640">
        <w:rPr>
          <w:lang w:val="en-NL"/>
        </w:rPr>
        <w:t>Voeg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mogelijk</w:t>
      </w:r>
      <w:proofErr w:type="spellEnd"/>
      <w:r w:rsidRPr="002F3640">
        <w:rPr>
          <w:lang w:val="en-NL"/>
        </w:rPr>
        <w:t xml:space="preserve"> filtering of </w:t>
      </w:r>
      <w:proofErr w:type="spellStart"/>
      <w:r w:rsidRPr="002F3640">
        <w:rPr>
          <w:lang w:val="en-NL"/>
        </w:rPr>
        <w:t>veilige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zoekinstellingen</w:t>
      </w:r>
      <w:proofErr w:type="spellEnd"/>
      <w:r w:rsidRPr="002F3640">
        <w:rPr>
          <w:lang w:val="en-NL"/>
        </w:rPr>
        <w:t xml:space="preserve"> toe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>.</w:t>
      </w:r>
    </w:p>
    <w:p w14:paraId="367CA4FD" w14:textId="77777777" w:rsidR="00745FDF" w:rsidRPr="002F3640" w:rsidRDefault="00745FDF" w:rsidP="00745FDF">
      <w:pPr>
        <w:numPr>
          <w:ilvl w:val="0"/>
          <w:numId w:val="26"/>
        </w:numPr>
        <w:rPr>
          <w:lang w:val="en-NL"/>
        </w:rPr>
      </w:pPr>
      <w:r w:rsidRPr="002F3640">
        <w:rPr>
          <w:lang w:val="en-NL"/>
        </w:rPr>
        <w:t xml:space="preserve">Houd AI-feedback </w:t>
      </w:r>
      <w:proofErr w:type="spellStart"/>
      <w:r w:rsidRPr="002F3640">
        <w:rPr>
          <w:lang w:val="en-NL"/>
        </w:rPr>
        <w:t>beperkt</w:t>
      </w:r>
      <w:proofErr w:type="spellEnd"/>
      <w:r w:rsidRPr="002F3640">
        <w:rPr>
          <w:lang w:val="en-NL"/>
        </w:rPr>
        <w:t xml:space="preserve"> tot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leerproces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tot </w:t>
      </w:r>
      <w:proofErr w:type="spellStart"/>
      <w:r w:rsidRPr="002F3640">
        <w:rPr>
          <w:lang w:val="en-NL"/>
        </w:rPr>
        <w:t>gevoelige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persoonlijke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inhoud</w:t>
      </w:r>
      <w:proofErr w:type="spellEnd"/>
      <w:r w:rsidRPr="002F3640">
        <w:rPr>
          <w:lang w:val="en-NL"/>
        </w:rPr>
        <w:t>.</w:t>
      </w:r>
    </w:p>
    <w:p w14:paraId="66D24D7B" w14:textId="2FFB4FAE" w:rsidR="00745FDF" w:rsidRPr="002F3640" w:rsidRDefault="00745FDF" w:rsidP="00745FDF">
      <w:pPr>
        <w:rPr>
          <w:lang w:val="en-NL"/>
        </w:rPr>
      </w:pPr>
    </w:p>
    <w:p w14:paraId="584D1A9C" w14:textId="60AFE5D4" w:rsidR="00745FDF" w:rsidRPr="002F3640" w:rsidRDefault="008964EA" w:rsidP="002F3640">
      <w:pPr>
        <w:pStyle w:val="Heading1"/>
        <w:rPr>
          <w:color w:val="auto"/>
          <w:lang w:val="en-NL"/>
        </w:rPr>
      </w:pPr>
      <w:r w:rsidRPr="002F3640">
        <w:rPr>
          <w:color w:val="auto"/>
          <w:lang w:val="en-NL"/>
        </w:rPr>
        <w:br w:type="page"/>
      </w:r>
      <w:bookmarkStart w:id="22" w:name="_Toc231852389"/>
      <w:r w:rsidR="00745FDF" w:rsidRPr="002F3640">
        <w:rPr>
          <w:color w:val="auto"/>
          <w:lang w:val="en-NL"/>
        </w:rPr>
        <w:lastRenderedPageBreak/>
        <w:t>Risico’s</w:t>
      </w:r>
      <w:bookmarkEnd w:id="22"/>
    </w:p>
    <w:p w14:paraId="2102BAD3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Er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aantal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risico’s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rekening</w:t>
      </w:r>
      <w:proofErr w:type="spellEnd"/>
      <w:r w:rsidRPr="002F3640">
        <w:rPr>
          <w:lang w:val="en-NL"/>
        </w:rPr>
        <w:t xml:space="preserve"> mee </w:t>
      </w:r>
      <w:proofErr w:type="spellStart"/>
      <w:r w:rsidRPr="002F3640">
        <w:rPr>
          <w:lang w:val="en-NL"/>
        </w:rPr>
        <w:t>gehouden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>.</w:t>
      </w:r>
    </w:p>
    <w:p w14:paraId="00C5F691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AI-</w:t>
      </w:r>
      <w:proofErr w:type="spellStart"/>
      <w:r w:rsidRPr="002F3640">
        <w:rPr>
          <w:b/>
          <w:bCs/>
          <w:lang w:val="en-NL"/>
        </w:rPr>
        <w:t>risico’s</w:t>
      </w:r>
      <w:proofErr w:type="spellEnd"/>
    </w:p>
    <w:p w14:paraId="4590B7D9" w14:textId="77777777" w:rsidR="00745FDF" w:rsidRPr="002F3640" w:rsidRDefault="00745FDF" w:rsidP="00745FDF">
      <w:pPr>
        <w:numPr>
          <w:ilvl w:val="0"/>
          <w:numId w:val="29"/>
        </w:numPr>
        <w:rPr>
          <w:lang w:val="en-NL"/>
        </w:rPr>
      </w:pPr>
      <w:r w:rsidRPr="002F3640">
        <w:rPr>
          <w:lang w:val="en-NL"/>
        </w:rPr>
        <w:t xml:space="preserve">De AI-feedback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generiek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>.</w:t>
      </w:r>
    </w:p>
    <w:p w14:paraId="5BE9C8E3" w14:textId="77777777" w:rsidR="00745FDF" w:rsidRPr="002F3640" w:rsidRDefault="00745FDF" w:rsidP="00745FDF">
      <w:pPr>
        <w:numPr>
          <w:ilvl w:val="0"/>
          <w:numId w:val="29"/>
        </w:numPr>
        <w:rPr>
          <w:lang w:val="en-NL"/>
        </w:rPr>
      </w:pPr>
      <w:r w:rsidRPr="002F3640">
        <w:rPr>
          <w:lang w:val="en-NL"/>
        </w:rPr>
        <w:t xml:space="preserve">De AI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alsnog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sturen</w:t>
      </w:r>
      <w:proofErr w:type="spellEnd"/>
      <w:r w:rsidRPr="002F3640">
        <w:rPr>
          <w:lang w:val="en-NL"/>
        </w:rPr>
        <w:t>.</w:t>
      </w:r>
    </w:p>
    <w:p w14:paraId="32CC9597" w14:textId="77777777" w:rsidR="00745FDF" w:rsidRPr="002F3640" w:rsidRDefault="00745FDF" w:rsidP="00745FDF">
      <w:pPr>
        <w:numPr>
          <w:ilvl w:val="0"/>
          <w:numId w:val="29"/>
        </w:numPr>
        <w:rPr>
          <w:lang w:val="en-NL"/>
        </w:rPr>
      </w:pPr>
      <w:r w:rsidRPr="002F3640">
        <w:rPr>
          <w:lang w:val="en-NL"/>
        </w:rPr>
        <w:t xml:space="preserve">De AI-output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ongeldig</w:t>
      </w:r>
      <w:proofErr w:type="spellEnd"/>
      <w:r w:rsidRPr="002F3640">
        <w:rPr>
          <w:lang w:val="en-NL"/>
        </w:rPr>
        <w:t xml:space="preserve"> JSON </w:t>
      </w:r>
      <w:proofErr w:type="spellStart"/>
      <w:r w:rsidRPr="002F3640">
        <w:rPr>
          <w:lang w:val="en-NL"/>
        </w:rPr>
        <w:t>bevatten</w:t>
      </w:r>
      <w:proofErr w:type="spellEnd"/>
      <w:r w:rsidRPr="002F3640">
        <w:rPr>
          <w:lang w:val="en-NL"/>
        </w:rPr>
        <w:t>.</w:t>
      </w:r>
    </w:p>
    <w:p w14:paraId="6D93959F" w14:textId="77777777" w:rsidR="00745FDF" w:rsidRPr="002F3640" w:rsidRDefault="00745FDF" w:rsidP="00745FDF">
      <w:pPr>
        <w:numPr>
          <w:ilvl w:val="0"/>
          <w:numId w:val="29"/>
        </w:numPr>
        <w:rPr>
          <w:lang w:val="en-NL"/>
        </w:rPr>
      </w:pPr>
      <w:r w:rsidRPr="002F3640">
        <w:rPr>
          <w:lang w:val="en-NL"/>
        </w:rPr>
        <w:t xml:space="preserve">De AI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feedback </w:t>
      </w:r>
      <w:proofErr w:type="spellStart"/>
      <w:r w:rsidRPr="002F3640">
        <w:rPr>
          <w:lang w:val="en-NL"/>
        </w:rPr>
        <w:t>geven</w:t>
      </w:r>
      <w:proofErr w:type="spellEnd"/>
      <w:r w:rsidRPr="002F3640">
        <w:rPr>
          <w:lang w:val="en-NL"/>
        </w:rPr>
        <w:t xml:space="preserve"> die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goed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aansluit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het </w:t>
      </w:r>
      <w:proofErr w:type="spellStart"/>
      <w:r w:rsidRPr="002F3640">
        <w:rPr>
          <w:lang w:val="en-NL"/>
        </w:rPr>
        <w:t>niveau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leerling</w:t>
      </w:r>
      <w:proofErr w:type="spellEnd"/>
      <w:r w:rsidRPr="002F3640">
        <w:rPr>
          <w:lang w:val="en-NL"/>
        </w:rPr>
        <w:t>.</w:t>
      </w:r>
    </w:p>
    <w:p w14:paraId="51DFF7CF" w14:textId="77777777" w:rsidR="00745FDF" w:rsidRPr="002F3640" w:rsidRDefault="00745FDF" w:rsidP="00745FDF">
      <w:pPr>
        <w:rPr>
          <w:b/>
          <w:bCs/>
          <w:lang w:val="en-NL"/>
        </w:rPr>
      </w:pPr>
      <w:proofErr w:type="spellStart"/>
      <w:r w:rsidRPr="002F3640">
        <w:rPr>
          <w:b/>
          <w:bCs/>
          <w:lang w:val="en-NL"/>
        </w:rPr>
        <w:t>Technische</w:t>
      </w:r>
      <w:proofErr w:type="spellEnd"/>
      <w:r w:rsidRPr="002F3640">
        <w:rPr>
          <w:b/>
          <w:bCs/>
          <w:lang w:val="en-NL"/>
        </w:rPr>
        <w:t xml:space="preserve"> </w:t>
      </w:r>
      <w:proofErr w:type="spellStart"/>
      <w:r w:rsidRPr="002F3640">
        <w:rPr>
          <w:b/>
          <w:bCs/>
          <w:lang w:val="en-NL"/>
        </w:rPr>
        <w:t>risico’s</w:t>
      </w:r>
      <w:proofErr w:type="spellEnd"/>
    </w:p>
    <w:p w14:paraId="1832B491" w14:textId="77777777" w:rsidR="00745FDF" w:rsidRPr="002F3640" w:rsidRDefault="00745FDF" w:rsidP="00745FDF">
      <w:pPr>
        <w:numPr>
          <w:ilvl w:val="0"/>
          <w:numId w:val="30"/>
        </w:numPr>
        <w:rPr>
          <w:lang w:val="en-NL"/>
        </w:rPr>
      </w:pPr>
      <w:proofErr w:type="spellStart"/>
      <w:r w:rsidRPr="002F3640">
        <w:rPr>
          <w:lang w:val="en-NL"/>
        </w:rPr>
        <w:t>Unsplash-resultaten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irrelevant of </w:t>
      </w:r>
      <w:proofErr w:type="spellStart"/>
      <w:r w:rsidRPr="002F3640">
        <w:rPr>
          <w:lang w:val="en-NL"/>
        </w:rPr>
        <w:t>ongeschikt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>.</w:t>
      </w:r>
    </w:p>
    <w:p w14:paraId="6C45D585" w14:textId="77777777" w:rsidR="00745FDF" w:rsidRPr="002F3640" w:rsidRDefault="00745FDF" w:rsidP="00745FDF">
      <w:pPr>
        <w:numPr>
          <w:ilvl w:val="0"/>
          <w:numId w:val="30"/>
        </w:numPr>
        <w:rPr>
          <w:lang w:val="en-NL"/>
        </w:rPr>
      </w:pPr>
      <w:r w:rsidRPr="002F3640">
        <w:rPr>
          <w:lang w:val="en-NL"/>
        </w:rPr>
        <w:t xml:space="preserve">Zonder </w:t>
      </w:r>
      <w:proofErr w:type="spellStart"/>
      <w:r w:rsidRPr="002F3640">
        <w:rPr>
          <w:lang w:val="en-NL"/>
        </w:rPr>
        <w:t>opslag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verliest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gebruiker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werk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refresh.</w:t>
      </w:r>
    </w:p>
    <w:p w14:paraId="4E1D4E05" w14:textId="77777777" w:rsidR="00745FDF" w:rsidRPr="002F3640" w:rsidRDefault="00745FDF" w:rsidP="00745FDF">
      <w:pPr>
        <w:numPr>
          <w:ilvl w:val="0"/>
          <w:numId w:val="30"/>
        </w:numPr>
        <w:rPr>
          <w:lang w:val="en-NL"/>
        </w:rPr>
      </w:pPr>
      <w:r w:rsidRPr="002F3640">
        <w:rPr>
          <w:lang w:val="en-NL"/>
        </w:rPr>
        <w:t xml:space="preserve">API keys in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proofErr w:type="gramStart"/>
      <w:r w:rsidRPr="002F3640">
        <w:rPr>
          <w:lang w:val="en-NL"/>
        </w:rPr>
        <w:t>lokale</w:t>
      </w:r>
      <w:proofErr w:type="spellEnd"/>
      <w:r w:rsidRPr="002F3640">
        <w:rPr>
          <w:lang w:val="en-NL"/>
        </w:rPr>
        <w:t xml:space="preserve"> .env</w:t>
      </w:r>
      <w:proofErr w:type="gram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setup </w:t>
      </w:r>
      <w:proofErr w:type="spellStart"/>
      <w:r w:rsidRPr="002F3640">
        <w:rPr>
          <w:lang w:val="en-NL"/>
        </w:rPr>
        <w:t>gevoelig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configuratiefouten</w:t>
      </w:r>
      <w:proofErr w:type="spellEnd"/>
      <w:r w:rsidRPr="002F3640">
        <w:rPr>
          <w:lang w:val="en-NL"/>
        </w:rPr>
        <w:t>.</w:t>
      </w:r>
    </w:p>
    <w:p w14:paraId="5546F5A6" w14:textId="77777777" w:rsidR="00745FDF" w:rsidRPr="002F3640" w:rsidRDefault="00745FDF" w:rsidP="00745FDF">
      <w:pPr>
        <w:numPr>
          <w:ilvl w:val="0"/>
          <w:numId w:val="30"/>
        </w:numPr>
        <w:rPr>
          <w:lang w:val="en-NL"/>
        </w:rPr>
      </w:pPr>
      <w:r w:rsidRPr="002F3640">
        <w:rPr>
          <w:lang w:val="en-NL"/>
        </w:rPr>
        <w:t xml:space="preserve">Export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problemen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geven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grote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mindmaps</w:t>
      </w:r>
      <w:proofErr w:type="spellEnd"/>
      <w:r w:rsidRPr="002F3640">
        <w:rPr>
          <w:lang w:val="en-NL"/>
        </w:rPr>
        <w:t xml:space="preserve"> of nodes </w:t>
      </w:r>
      <w:proofErr w:type="spellStart"/>
      <w:r w:rsidRPr="002F3640">
        <w:rPr>
          <w:lang w:val="en-NL"/>
        </w:rPr>
        <w:t>buiten</w:t>
      </w:r>
      <w:proofErr w:type="spellEnd"/>
      <w:r w:rsidRPr="002F3640">
        <w:rPr>
          <w:lang w:val="en-NL"/>
        </w:rPr>
        <w:t xml:space="preserve"> de viewport.</w:t>
      </w:r>
    </w:p>
    <w:p w14:paraId="1E4AC75C" w14:textId="77777777" w:rsidR="00745FDF" w:rsidRPr="002F3640" w:rsidRDefault="00745FDF" w:rsidP="00745FDF">
      <w:pPr>
        <w:numPr>
          <w:ilvl w:val="0"/>
          <w:numId w:val="30"/>
        </w:numPr>
        <w:rPr>
          <w:lang w:val="en-NL"/>
        </w:rPr>
      </w:pPr>
      <w:proofErr w:type="spellStart"/>
      <w:r w:rsidRPr="002F3640">
        <w:rPr>
          <w:lang w:val="en-NL"/>
        </w:rPr>
        <w:t>Handmatige</w:t>
      </w:r>
      <w:proofErr w:type="spellEnd"/>
      <w:r w:rsidRPr="002F3640">
        <w:rPr>
          <w:lang w:val="en-NL"/>
        </w:rPr>
        <w:t xml:space="preserve"> edge-</w:t>
      </w:r>
      <w:proofErr w:type="spellStart"/>
      <w:r w:rsidRPr="002F3640">
        <w:rPr>
          <w:lang w:val="en-NL"/>
        </w:rPr>
        <w:t>creatie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verwarring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zorgen</w:t>
      </w:r>
      <w:proofErr w:type="spellEnd"/>
      <w:r w:rsidRPr="002F3640">
        <w:rPr>
          <w:lang w:val="en-NL"/>
        </w:rPr>
        <w:t>.</w:t>
      </w:r>
    </w:p>
    <w:p w14:paraId="35CED709" w14:textId="77777777" w:rsidR="00745FDF" w:rsidRPr="002F3640" w:rsidRDefault="00745FDF" w:rsidP="00745FDF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t>UX-risico’s</w:t>
      </w:r>
    </w:p>
    <w:p w14:paraId="5B1C3A1A" w14:textId="77777777" w:rsidR="00745FDF" w:rsidRPr="002F3640" w:rsidRDefault="00745FDF" w:rsidP="00745FDF">
      <w:pPr>
        <w:numPr>
          <w:ilvl w:val="0"/>
          <w:numId w:val="31"/>
        </w:numPr>
        <w:rPr>
          <w:lang w:val="en-NL"/>
        </w:rPr>
      </w:pPr>
      <w:r w:rsidRPr="002F3640">
        <w:rPr>
          <w:lang w:val="en-NL"/>
        </w:rPr>
        <w:t xml:space="preserve">De root node is </w:t>
      </w:r>
      <w:proofErr w:type="spellStart"/>
      <w:r w:rsidRPr="002F3640">
        <w:rPr>
          <w:lang w:val="en-NL"/>
        </w:rPr>
        <w:t>momenteel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draggable, wat </w:t>
      </w:r>
      <w:proofErr w:type="spellStart"/>
      <w:r w:rsidRPr="002F3640">
        <w:rPr>
          <w:lang w:val="en-NL"/>
        </w:rPr>
        <w:t>bewust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maar </w:t>
      </w:r>
      <w:proofErr w:type="spellStart"/>
      <w:r w:rsidRPr="002F3640">
        <w:rPr>
          <w:lang w:val="en-NL"/>
        </w:rPr>
        <w:t>ook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beperkend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voelen</w:t>
      </w:r>
      <w:proofErr w:type="spellEnd"/>
      <w:r w:rsidRPr="002F3640">
        <w:rPr>
          <w:lang w:val="en-NL"/>
        </w:rPr>
        <w:t>.</w:t>
      </w:r>
    </w:p>
    <w:p w14:paraId="64EDDC5F" w14:textId="77777777" w:rsidR="00745FDF" w:rsidRPr="002F3640" w:rsidRDefault="00745FDF" w:rsidP="00745FDF">
      <w:pPr>
        <w:numPr>
          <w:ilvl w:val="0"/>
          <w:numId w:val="31"/>
        </w:numPr>
        <w:rPr>
          <w:lang w:val="en-NL"/>
        </w:rPr>
      </w:pP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knoppen</w:t>
      </w:r>
      <w:proofErr w:type="spellEnd"/>
      <w:r w:rsidRPr="002F3640">
        <w:rPr>
          <w:lang w:val="en-NL"/>
        </w:rPr>
        <w:t xml:space="preserve"> in nodes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de interface </w:t>
      </w:r>
      <w:proofErr w:type="spellStart"/>
      <w:r w:rsidRPr="002F3640">
        <w:rPr>
          <w:lang w:val="en-NL"/>
        </w:rPr>
        <w:t>druk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>.</w:t>
      </w:r>
    </w:p>
    <w:p w14:paraId="142C1C0E" w14:textId="77777777" w:rsidR="00745FDF" w:rsidRPr="002F3640" w:rsidRDefault="00745FDF" w:rsidP="00745FDF">
      <w:pPr>
        <w:numPr>
          <w:ilvl w:val="0"/>
          <w:numId w:val="31"/>
        </w:numPr>
        <w:rPr>
          <w:lang w:val="en-NL"/>
        </w:rPr>
      </w:pPr>
      <w:proofErr w:type="spellStart"/>
      <w:r w:rsidRPr="002F3640">
        <w:rPr>
          <w:lang w:val="en-NL"/>
        </w:rPr>
        <w:t>Foutmeldingen</w:t>
      </w:r>
      <w:proofErr w:type="spellEnd"/>
      <w:r w:rsidRPr="002F3640">
        <w:rPr>
          <w:lang w:val="en-NL"/>
        </w:rPr>
        <w:t xml:space="preserve"> via alerts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minder </w:t>
      </w:r>
      <w:proofErr w:type="spellStart"/>
      <w:r w:rsidRPr="002F3640">
        <w:rPr>
          <w:lang w:val="en-NL"/>
        </w:rPr>
        <w:t>professioneel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aanvoelen</w:t>
      </w:r>
      <w:proofErr w:type="spellEnd"/>
      <w:r w:rsidRPr="002F3640">
        <w:rPr>
          <w:lang w:val="en-NL"/>
        </w:rPr>
        <w:t>.</w:t>
      </w:r>
    </w:p>
    <w:p w14:paraId="7B3CFC01" w14:textId="77777777" w:rsidR="00745FDF" w:rsidRPr="002F3640" w:rsidRDefault="00745FDF" w:rsidP="00745FDF">
      <w:pPr>
        <w:numPr>
          <w:ilvl w:val="0"/>
          <w:numId w:val="31"/>
        </w:numPr>
        <w:rPr>
          <w:lang w:val="en-NL"/>
        </w:rPr>
      </w:pPr>
      <w:r w:rsidRPr="002F3640">
        <w:rPr>
          <w:lang w:val="en-NL"/>
        </w:rPr>
        <w:t xml:space="preserve">Jonge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AI-feedback </w:t>
      </w:r>
      <w:proofErr w:type="spellStart"/>
      <w:r w:rsidRPr="002F3640">
        <w:rPr>
          <w:lang w:val="en-NL"/>
        </w:rPr>
        <w:t>verkeerd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interpreteren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verplichting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plaats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advies</w:t>
      </w:r>
      <w:proofErr w:type="spellEnd"/>
      <w:r w:rsidRPr="002F3640">
        <w:rPr>
          <w:lang w:val="en-NL"/>
        </w:rPr>
        <w:t>.</w:t>
      </w:r>
    </w:p>
    <w:p w14:paraId="6D9CB808" w14:textId="5079D77E" w:rsidR="00745FDF" w:rsidRPr="002F3640" w:rsidRDefault="00745FDF" w:rsidP="00745FDF">
      <w:pPr>
        <w:rPr>
          <w:lang w:val="en-NL"/>
        </w:rPr>
      </w:pPr>
    </w:p>
    <w:p w14:paraId="268783E2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304D0CE8" w14:textId="73DDFEDE" w:rsidR="00745FDF" w:rsidRPr="002F3640" w:rsidRDefault="008964EA" w:rsidP="002F3640">
      <w:pPr>
        <w:pStyle w:val="Heading1"/>
        <w:rPr>
          <w:color w:val="auto"/>
          <w:lang w:val="en-NL"/>
        </w:rPr>
      </w:pPr>
      <w:bookmarkStart w:id="23" w:name="_Toc231852390"/>
      <w:r w:rsidRPr="002F3640">
        <w:rPr>
          <w:color w:val="auto"/>
          <w:lang w:val="en-NL"/>
        </w:rPr>
        <w:lastRenderedPageBreak/>
        <w:t>M</w:t>
      </w:r>
      <w:r w:rsidR="00745FDF" w:rsidRPr="002F3640">
        <w:rPr>
          <w:color w:val="auto"/>
          <w:lang w:val="en-NL"/>
        </w:rPr>
        <w:t>VP Scope</w:t>
      </w:r>
      <w:bookmarkEnd w:id="23"/>
    </w:p>
    <w:p w14:paraId="16F4FFD1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MVP van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gereed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gebruikers</w:t>
      </w:r>
      <w:proofErr w:type="spellEnd"/>
      <w:r w:rsidRPr="002F3640">
        <w:rPr>
          <w:lang w:val="en-NL"/>
        </w:rPr>
        <w:t>:</w:t>
      </w:r>
    </w:p>
    <w:p w14:paraId="5006BF1B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vanaf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root topic;</w:t>
      </w:r>
    </w:p>
    <w:p w14:paraId="2DDE41E8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child nodes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>;</w:t>
      </w:r>
    </w:p>
    <w:p w14:paraId="4293259E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bewerken</w:t>
      </w:r>
      <w:proofErr w:type="spellEnd"/>
      <w:r w:rsidRPr="002F3640">
        <w:rPr>
          <w:lang w:val="en-NL"/>
        </w:rPr>
        <w:t>;</w:t>
      </w:r>
    </w:p>
    <w:p w14:paraId="2216EB0D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verplaatsen</w:t>
      </w:r>
      <w:proofErr w:type="spellEnd"/>
      <w:r w:rsidRPr="002F3640">
        <w:rPr>
          <w:lang w:val="en-NL"/>
        </w:rPr>
        <w:t>;</w:t>
      </w:r>
    </w:p>
    <w:p w14:paraId="64442497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nodes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verbindingen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verwijderen</w:t>
      </w:r>
      <w:proofErr w:type="spellEnd"/>
      <w:r w:rsidRPr="002F3640">
        <w:rPr>
          <w:lang w:val="en-NL"/>
        </w:rPr>
        <w:t>;</w:t>
      </w:r>
    </w:p>
    <w:p w14:paraId="253CB103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</w:t>
      </w:r>
      <w:proofErr w:type="spellEnd"/>
      <w:r w:rsidRPr="002F3640">
        <w:rPr>
          <w:lang w:val="en-NL"/>
        </w:rPr>
        <w:t xml:space="preserve"> nodes;</w:t>
      </w:r>
    </w:p>
    <w:p w14:paraId="245F991B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opnieuw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ophalen</w:t>
      </w:r>
      <w:proofErr w:type="spellEnd"/>
      <w:r w:rsidRPr="002F3640">
        <w:rPr>
          <w:lang w:val="en-NL"/>
        </w:rPr>
        <w:t>;</w:t>
      </w:r>
    </w:p>
    <w:p w14:paraId="0281728F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AI-feedback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krijgen</w:t>
      </w:r>
      <w:proofErr w:type="spellEnd"/>
      <w:r w:rsidRPr="002F3640">
        <w:rPr>
          <w:lang w:val="en-NL"/>
        </w:rPr>
        <w:t xml:space="preserve"> op de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>;</w:t>
      </w:r>
    </w:p>
    <w:p w14:paraId="3B1491F2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follow-up prompts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gebruiken</w:t>
      </w:r>
      <w:proofErr w:type="spellEnd"/>
      <w:r w:rsidRPr="002F3640">
        <w:rPr>
          <w:lang w:val="en-NL"/>
        </w:rPr>
        <w:t>;</w:t>
      </w:r>
    </w:p>
    <w:p w14:paraId="1F2FBB06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PNG </w:t>
      </w:r>
      <w:proofErr w:type="spellStart"/>
      <w:r w:rsidRPr="002F3640">
        <w:rPr>
          <w:lang w:val="en-NL"/>
        </w:rPr>
        <w:t>kunnen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exporteren</w:t>
      </w:r>
      <w:proofErr w:type="spellEnd"/>
      <w:r w:rsidRPr="002F3640">
        <w:rPr>
          <w:lang w:val="en-NL"/>
        </w:rPr>
        <w:t>;</w:t>
      </w:r>
    </w:p>
    <w:p w14:paraId="052691F3" w14:textId="77777777" w:rsidR="00745FDF" w:rsidRPr="002F3640" w:rsidRDefault="00745FDF" w:rsidP="00745FDF">
      <w:pPr>
        <w:numPr>
          <w:ilvl w:val="0"/>
          <w:numId w:val="32"/>
        </w:numPr>
        <w:rPr>
          <w:lang w:val="en-NL"/>
        </w:rPr>
      </w:pPr>
      <w:proofErr w:type="spellStart"/>
      <w:r w:rsidRPr="002F3640">
        <w:rPr>
          <w:lang w:val="en-NL"/>
        </w:rPr>
        <w:t>duidelijke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foutmeldingen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krijgen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ontbrekende</w:t>
      </w:r>
      <w:proofErr w:type="spellEnd"/>
      <w:r w:rsidRPr="002F3640">
        <w:rPr>
          <w:lang w:val="en-NL"/>
        </w:rPr>
        <w:t xml:space="preserve"> backend- of API-</w:t>
      </w:r>
      <w:proofErr w:type="spellStart"/>
      <w:r w:rsidRPr="002F3640">
        <w:rPr>
          <w:lang w:val="en-NL"/>
        </w:rPr>
        <w:t>configuratie</w:t>
      </w:r>
      <w:proofErr w:type="spellEnd"/>
      <w:r w:rsidRPr="002F3640">
        <w:rPr>
          <w:lang w:val="en-NL"/>
        </w:rPr>
        <w:t>.</w:t>
      </w:r>
    </w:p>
    <w:p w14:paraId="33B9D6AB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MVP </w:t>
      </w:r>
      <w:proofErr w:type="spellStart"/>
      <w:r w:rsidRPr="002F3640">
        <w:rPr>
          <w:lang w:val="en-NL"/>
        </w:rPr>
        <w:t>hoeft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nog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geen</w:t>
      </w:r>
      <w:proofErr w:type="spellEnd"/>
      <w:r w:rsidRPr="002F3640">
        <w:rPr>
          <w:lang w:val="en-NL"/>
        </w:rPr>
        <w:t xml:space="preserve"> accounts, </w:t>
      </w:r>
      <w:proofErr w:type="spellStart"/>
      <w:r w:rsidRPr="002F3640">
        <w:rPr>
          <w:lang w:val="en-NL"/>
        </w:rPr>
        <w:t>cloudopslag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samenwerking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docentendashboard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bevatten</w:t>
      </w:r>
      <w:proofErr w:type="spellEnd"/>
      <w:r w:rsidRPr="002F3640">
        <w:rPr>
          <w:lang w:val="en-NL"/>
        </w:rPr>
        <w:t>.</w:t>
      </w:r>
    </w:p>
    <w:p w14:paraId="7B6D2B38" w14:textId="37DB4B0C" w:rsidR="00745FDF" w:rsidRPr="002F3640" w:rsidRDefault="00745FDF" w:rsidP="00745FDF">
      <w:pPr>
        <w:rPr>
          <w:lang w:val="en-NL"/>
        </w:rPr>
      </w:pPr>
    </w:p>
    <w:p w14:paraId="26200007" w14:textId="47F99983" w:rsidR="00745FDF" w:rsidRPr="002F3640" w:rsidRDefault="008964EA" w:rsidP="002F3640">
      <w:pPr>
        <w:pStyle w:val="Heading1"/>
        <w:rPr>
          <w:b/>
          <w:bCs/>
          <w:color w:val="auto"/>
          <w:lang w:val="en-NL"/>
        </w:rPr>
      </w:pPr>
      <w:r w:rsidRPr="002F3640">
        <w:rPr>
          <w:b/>
          <w:bCs/>
          <w:color w:val="auto"/>
          <w:lang w:val="en-NL"/>
        </w:rPr>
        <w:br w:type="page"/>
      </w:r>
      <w:bookmarkStart w:id="24" w:name="_Toc231852391"/>
      <w:r w:rsidR="00745FDF" w:rsidRPr="002F3640">
        <w:rPr>
          <w:color w:val="auto"/>
          <w:lang w:val="en-NL"/>
        </w:rPr>
        <w:lastRenderedPageBreak/>
        <w:t>Roadmap</w:t>
      </w:r>
      <w:bookmarkEnd w:id="24"/>
    </w:p>
    <w:p w14:paraId="34ADC99C" w14:textId="77777777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25" w:name="_Toc231852392"/>
      <w:r w:rsidRPr="002F3640">
        <w:rPr>
          <w:color w:val="auto"/>
          <w:lang w:val="en-NL"/>
        </w:rPr>
        <w:t xml:space="preserve">Fase 1: </w:t>
      </w:r>
      <w:proofErr w:type="spellStart"/>
      <w:r w:rsidRPr="002F3640">
        <w:rPr>
          <w:color w:val="auto"/>
          <w:lang w:val="en-NL"/>
        </w:rPr>
        <w:t>Stabiliseren</w:t>
      </w:r>
      <w:bookmarkEnd w:id="25"/>
      <w:proofErr w:type="spellEnd"/>
    </w:p>
    <w:p w14:paraId="0A1C40F0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In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ligt</w:t>
      </w:r>
      <w:proofErr w:type="spellEnd"/>
      <w:r w:rsidRPr="002F3640">
        <w:rPr>
          <w:lang w:val="en-NL"/>
        </w:rPr>
        <w:t xml:space="preserve"> de focus op het </w:t>
      </w:r>
      <w:proofErr w:type="spellStart"/>
      <w:r w:rsidRPr="002F3640">
        <w:rPr>
          <w:lang w:val="en-NL"/>
        </w:rPr>
        <w:t>betrouwbaarder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app.</w:t>
      </w:r>
    </w:p>
    <w:p w14:paraId="78F3F3CD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Acties</w:t>
      </w:r>
      <w:proofErr w:type="spellEnd"/>
      <w:r w:rsidRPr="002F3640">
        <w:rPr>
          <w:lang w:val="en-NL"/>
        </w:rPr>
        <w:t>:</w:t>
      </w:r>
    </w:p>
    <w:p w14:paraId="41DCFDA7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proofErr w:type="spellStart"/>
      <w:r w:rsidRPr="002F3640">
        <w:rPr>
          <w:lang w:val="en-NL"/>
        </w:rPr>
        <w:t>Projectdocumentatie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setup </w:t>
      </w:r>
      <w:proofErr w:type="spellStart"/>
      <w:proofErr w:type="gram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.env</w:t>
      </w:r>
      <w:proofErr w:type="gramEnd"/>
      <w:r w:rsidRPr="002F3640">
        <w:rPr>
          <w:lang w:val="en-NL"/>
        </w:rPr>
        <w:t>.</w:t>
      </w:r>
    </w:p>
    <w:p w14:paraId="55FBC503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proofErr w:type="spellStart"/>
      <w:r w:rsidRPr="002F3640">
        <w:rPr>
          <w:lang w:val="en-NL"/>
        </w:rPr>
        <w:t>Basisfoutstates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verbeteren</w:t>
      </w:r>
      <w:proofErr w:type="spellEnd"/>
      <w:r w:rsidRPr="002F3640">
        <w:rPr>
          <w:lang w:val="en-NL"/>
        </w:rPr>
        <w:t>.</w:t>
      </w:r>
    </w:p>
    <w:p w14:paraId="36C1D9A9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r w:rsidRPr="002F3640">
        <w:rPr>
          <w:lang w:val="en-NL"/>
        </w:rPr>
        <w:t xml:space="preserve">Minder </w:t>
      </w:r>
      <w:proofErr w:type="spellStart"/>
      <w:r w:rsidRPr="002F3640">
        <w:rPr>
          <w:lang w:val="en-NL"/>
        </w:rPr>
        <w:t>afhankelijk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van alert.</w:t>
      </w:r>
    </w:p>
    <w:p w14:paraId="45C7EC81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r w:rsidRPr="002F3640">
        <w:rPr>
          <w:lang w:val="en-NL"/>
        </w:rPr>
        <w:t xml:space="preserve">Loading states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AI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image search.</w:t>
      </w:r>
    </w:p>
    <w:p w14:paraId="21C8EEFA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r w:rsidRPr="002F3640">
        <w:rPr>
          <w:lang w:val="en-NL"/>
        </w:rPr>
        <w:t xml:space="preserve">Retry states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mislukte</w:t>
      </w:r>
      <w:proofErr w:type="spellEnd"/>
      <w:r w:rsidRPr="002F3640">
        <w:rPr>
          <w:lang w:val="en-NL"/>
        </w:rPr>
        <w:t xml:space="preserve"> API-calls.</w:t>
      </w:r>
    </w:p>
    <w:p w14:paraId="3484A5B1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r w:rsidRPr="002F3640">
        <w:rPr>
          <w:lang w:val="en-NL"/>
        </w:rPr>
        <w:t xml:space="preserve">Export </w:t>
      </w:r>
      <w:proofErr w:type="spellStart"/>
      <w:r w:rsidRPr="002F3640">
        <w:rPr>
          <w:lang w:val="en-NL"/>
        </w:rPr>
        <w:t>testen</w:t>
      </w:r>
      <w:proofErr w:type="spellEnd"/>
      <w:r w:rsidRPr="002F3640">
        <w:rPr>
          <w:lang w:val="en-NL"/>
        </w:rPr>
        <w:t xml:space="preserve"> met nodes </w:t>
      </w:r>
      <w:proofErr w:type="spellStart"/>
      <w:r w:rsidRPr="002F3640">
        <w:rPr>
          <w:lang w:val="en-NL"/>
        </w:rPr>
        <w:t>buiten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initiële</w:t>
      </w:r>
      <w:proofErr w:type="spellEnd"/>
      <w:r w:rsidRPr="002F3640">
        <w:rPr>
          <w:lang w:val="en-NL"/>
        </w:rPr>
        <w:t xml:space="preserve"> viewport.</w:t>
      </w:r>
    </w:p>
    <w:p w14:paraId="5FD54BF8" w14:textId="77777777" w:rsidR="00745FDF" w:rsidRPr="002F3640" w:rsidRDefault="00745FDF" w:rsidP="00745FDF">
      <w:pPr>
        <w:numPr>
          <w:ilvl w:val="0"/>
          <w:numId w:val="33"/>
        </w:numPr>
        <w:rPr>
          <w:lang w:val="en-NL"/>
        </w:rPr>
      </w:pPr>
      <w:proofErr w:type="spellStart"/>
      <w:r w:rsidRPr="002F3640">
        <w:rPr>
          <w:lang w:val="en-NL"/>
        </w:rPr>
        <w:t>Controleren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ongebruikte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bestanden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zoals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CustomNode.jsx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verwijderd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geïmplementeerd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moeten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>.</w:t>
      </w:r>
    </w:p>
    <w:p w14:paraId="14D04CAD" w14:textId="77777777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26" w:name="_Toc231852393"/>
      <w:r w:rsidRPr="002F3640">
        <w:rPr>
          <w:color w:val="auto"/>
          <w:lang w:val="en-NL"/>
        </w:rPr>
        <w:t xml:space="preserve">Fase 2: </w:t>
      </w:r>
      <w:proofErr w:type="spellStart"/>
      <w:r w:rsidRPr="002F3640">
        <w:rPr>
          <w:color w:val="auto"/>
          <w:lang w:val="en-NL"/>
        </w:rPr>
        <w:t>Gebruiksgemak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verbeteren</w:t>
      </w:r>
      <w:bookmarkEnd w:id="26"/>
      <w:proofErr w:type="spellEnd"/>
    </w:p>
    <w:p w14:paraId="161A4BB0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In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de app </w:t>
      </w:r>
      <w:proofErr w:type="spellStart"/>
      <w:r w:rsidRPr="002F3640">
        <w:rPr>
          <w:lang w:val="en-NL"/>
        </w:rPr>
        <w:t>fijner</w:t>
      </w:r>
      <w:proofErr w:type="spellEnd"/>
      <w:r w:rsidRPr="002F3640">
        <w:rPr>
          <w:lang w:val="en-NL"/>
        </w:rPr>
        <w:t xml:space="preserve"> in </w:t>
      </w:r>
      <w:proofErr w:type="spellStart"/>
      <w:r w:rsidRPr="002F3640">
        <w:rPr>
          <w:lang w:val="en-NL"/>
        </w:rPr>
        <w:t>gebruik</w:t>
      </w:r>
      <w:proofErr w:type="spellEnd"/>
      <w:r w:rsidRPr="002F3640">
        <w:rPr>
          <w:lang w:val="en-NL"/>
        </w:rPr>
        <w:t>.</w:t>
      </w:r>
    </w:p>
    <w:p w14:paraId="09D65351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Acties</w:t>
      </w:r>
      <w:proofErr w:type="spellEnd"/>
      <w:r w:rsidRPr="002F3640">
        <w:rPr>
          <w:lang w:val="en-NL"/>
        </w:rPr>
        <w:t>:</w:t>
      </w:r>
    </w:p>
    <w:p w14:paraId="7E46FCA0" w14:textId="77777777" w:rsidR="00745FDF" w:rsidRPr="002F3640" w:rsidRDefault="00745FDF" w:rsidP="00745FDF">
      <w:pPr>
        <w:numPr>
          <w:ilvl w:val="0"/>
          <w:numId w:val="34"/>
        </w:numPr>
        <w:rPr>
          <w:lang w:val="en-NL"/>
        </w:rPr>
      </w:pPr>
      <w:proofErr w:type="spellStart"/>
      <w:r w:rsidRPr="002F3640">
        <w:rPr>
          <w:lang w:val="en-NL"/>
        </w:rPr>
        <w:t>Lokale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opslag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zodat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werk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verloren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gaat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refresh.</w:t>
      </w:r>
    </w:p>
    <w:p w14:paraId="04567ACB" w14:textId="77777777" w:rsidR="00745FDF" w:rsidRPr="002F3640" w:rsidRDefault="00745FDF" w:rsidP="00745FDF">
      <w:pPr>
        <w:numPr>
          <w:ilvl w:val="0"/>
          <w:numId w:val="34"/>
        </w:numPr>
        <w:rPr>
          <w:lang w:val="en-NL"/>
        </w:rPr>
      </w:pPr>
      <w:r w:rsidRPr="002F3640">
        <w:rPr>
          <w:lang w:val="en-NL"/>
        </w:rPr>
        <w:t xml:space="preserve">Undo/redo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>.</w:t>
      </w:r>
    </w:p>
    <w:p w14:paraId="04B16A2F" w14:textId="77777777" w:rsidR="00745FDF" w:rsidRPr="002F3640" w:rsidRDefault="00745FDF" w:rsidP="00745FDF">
      <w:pPr>
        <w:numPr>
          <w:ilvl w:val="0"/>
          <w:numId w:val="34"/>
        </w:numPr>
        <w:rPr>
          <w:lang w:val="en-NL"/>
        </w:rPr>
      </w:pPr>
      <w:proofErr w:type="spellStart"/>
      <w:r w:rsidRPr="002F3640">
        <w:rPr>
          <w:lang w:val="en-NL"/>
        </w:rPr>
        <w:t>Eenvoudige</w:t>
      </w:r>
      <w:proofErr w:type="spellEnd"/>
      <w:r w:rsidRPr="002F3640">
        <w:rPr>
          <w:lang w:val="en-NL"/>
        </w:rPr>
        <w:t xml:space="preserve"> templates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schoolopdrachten</w:t>
      </w:r>
      <w:proofErr w:type="spellEnd"/>
      <w:r w:rsidRPr="002F3640">
        <w:rPr>
          <w:lang w:val="en-NL"/>
        </w:rPr>
        <w:t>.</w:t>
      </w:r>
    </w:p>
    <w:p w14:paraId="2543358A" w14:textId="77777777" w:rsidR="00745FDF" w:rsidRPr="002F3640" w:rsidRDefault="00745FDF" w:rsidP="00745FDF">
      <w:pPr>
        <w:numPr>
          <w:ilvl w:val="0"/>
          <w:numId w:val="34"/>
        </w:numPr>
        <w:rPr>
          <w:lang w:val="en-NL"/>
        </w:rPr>
      </w:pPr>
      <w:r w:rsidRPr="002F3640">
        <w:rPr>
          <w:lang w:val="en-NL"/>
        </w:rPr>
        <w:t>Node-</w:t>
      </w:r>
      <w:proofErr w:type="spellStart"/>
      <w:r w:rsidRPr="002F3640">
        <w:rPr>
          <w:lang w:val="en-NL"/>
        </w:rPr>
        <w:t>contextmenu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verwijderen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dupliceren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aanpassen</w:t>
      </w:r>
      <w:proofErr w:type="spellEnd"/>
      <w:r w:rsidRPr="002F3640">
        <w:rPr>
          <w:lang w:val="en-NL"/>
        </w:rPr>
        <w:t>.</w:t>
      </w:r>
    </w:p>
    <w:p w14:paraId="1E69A5E8" w14:textId="77777777" w:rsidR="00745FDF" w:rsidRPr="002F3640" w:rsidRDefault="00745FDF" w:rsidP="00745FDF">
      <w:pPr>
        <w:numPr>
          <w:ilvl w:val="0"/>
          <w:numId w:val="34"/>
        </w:numPr>
        <w:rPr>
          <w:lang w:val="en-NL"/>
        </w:rPr>
      </w:pPr>
      <w:proofErr w:type="spellStart"/>
      <w:r w:rsidRPr="002F3640">
        <w:rPr>
          <w:lang w:val="en-NL"/>
        </w:rPr>
        <w:t>Mobiele</w:t>
      </w:r>
      <w:proofErr w:type="spellEnd"/>
      <w:r w:rsidRPr="002F3640">
        <w:rPr>
          <w:lang w:val="en-NL"/>
        </w:rPr>
        <w:t xml:space="preserve"> toolbar </w:t>
      </w:r>
      <w:proofErr w:type="spellStart"/>
      <w:r w:rsidRPr="002F3640">
        <w:rPr>
          <w:lang w:val="en-NL"/>
        </w:rPr>
        <w:t>verbeteren</w:t>
      </w:r>
      <w:proofErr w:type="spellEnd"/>
      <w:r w:rsidRPr="002F3640">
        <w:rPr>
          <w:lang w:val="en-NL"/>
        </w:rPr>
        <w:t>.</w:t>
      </w:r>
    </w:p>
    <w:p w14:paraId="560E86A7" w14:textId="77777777" w:rsidR="00745FDF" w:rsidRPr="002F3640" w:rsidRDefault="00745FDF" w:rsidP="00745FDF">
      <w:pPr>
        <w:numPr>
          <w:ilvl w:val="0"/>
          <w:numId w:val="34"/>
        </w:numPr>
        <w:rPr>
          <w:lang w:val="en-NL"/>
        </w:rPr>
      </w:pPr>
      <w:proofErr w:type="spellStart"/>
      <w:r w:rsidRPr="002F3640">
        <w:rPr>
          <w:lang w:val="en-NL"/>
        </w:rPr>
        <w:t>Betere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feedback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geselecteerde</w:t>
      </w:r>
      <w:proofErr w:type="spellEnd"/>
      <w:r w:rsidRPr="002F3640">
        <w:rPr>
          <w:lang w:val="en-NL"/>
        </w:rPr>
        <w:t xml:space="preserve"> nodes.</w:t>
      </w:r>
    </w:p>
    <w:p w14:paraId="0FE3576A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0650988D" w14:textId="753BBD8A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27" w:name="_Toc231852394"/>
      <w:r w:rsidRPr="002F3640">
        <w:rPr>
          <w:color w:val="auto"/>
          <w:lang w:val="en-NL"/>
        </w:rPr>
        <w:lastRenderedPageBreak/>
        <w:t xml:space="preserve">Fase 3: </w:t>
      </w:r>
      <w:proofErr w:type="spellStart"/>
      <w:r w:rsidRPr="002F3640">
        <w:rPr>
          <w:color w:val="auto"/>
          <w:lang w:val="en-NL"/>
        </w:rPr>
        <w:t>Educatieve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waarde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vergroten</w:t>
      </w:r>
      <w:bookmarkEnd w:id="27"/>
      <w:proofErr w:type="spellEnd"/>
    </w:p>
    <w:p w14:paraId="5CF91191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In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sterker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leerhulpmiddel</w:t>
      </w:r>
      <w:proofErr w:type="spellEnd"/>
      <w:r w:rsidRPr="002F3640">
        <w:rPr>
          <w:lang w:val="en-NL"/>
        </w:rPr>
        <w:t>.</w:t>
      </w:r>
    </w:p>
    <w:p w14:paraId="5A23D84B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Acties</w:t>
      </w:r>
      <w:proofErr w:type="spellEnd"/>
      <w:r w:rsidRPr="002F3640">
        <w:rPr>
          <w:lang w:val="en-NL"/>
        </w:rPr>
        <w:t>:</w:t>
      </w:r>
    </w:p>
    <w:p w14:paraId="2C2D8F50" w14:textId="77777777" w:rsidR="00745FDF" w:rsidRPr="002F3640" w:rsidRDefault="00745FDF" w:rsidP="00745FDF">
      <w:pPr>
        <w:numPr>
          <w:ilvl w:val="0"/>
          <w:numId w:val="35"/>
        </w:numPr>
        <w:rPr>
          <w:lang w:val="en-NL"/>
        </w:rPr>
      </w:pPr>
      <w:r w:rsidRPr="002F3640">
        <w:rPr>
          <w:lang w:val="en-NL"/>
        </w:rPr>
        <w:t xml:space="preserve">AI-feedback </w:t>
      </w:r>
      <w:proofErr w:type="spellStart"/>
      <w:r w:rsidRPr="002F3640">
        <w:rPr>
          <w:lang w:val="en-NL"/>
        </w:rPr>
        <w:t>taalinstelbaar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bijvoorbeeld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Nederlands</w:t>
      </w:r>
      <w:proofErr w:type="spellEnd"/>
      <w:r w:rsidRPr="002F3640">
        <w:rPr>
          <w:lang w:val="en-NL"/>
        </w:rPr>
        <w:t xml:space="preserve"> of Engels.</w:t>
      </w:r>
    </w:p>
    <w:p w14:paraId="6ADFB046" w14:textId="77777777" w:rsidR="00745FDF" w:rsidRPr="002F3640" w:rsidRDefault="00745FDF" w:rsidP="00745FDF">
      <w:pPr>
        <w:numPr>
          <w:ilvl w:val="0"/>
          <w:numId w:val="35"/>
        </w:numPr>
        <w:rPr>
          <w:lang w:val="en-NL"/>
        </w:rPr>
      </w:pPr>
      <w:proofErr w:type="spellStart"/>
      <w:r w:rsidRPr="002F3640">
        <w:rPr>
          <w:lang w:val="en-NL"/>
        </w:rPr>
        <w:t>Docentmodus</w:t>
      </w:r>
      <w:proofErr w:type="spellEnd"/>
      <w:r w:rsidRPr="002F3640">
        <w:rPr>
          <w:lang w:val="en-NL"/>
        </w:rPr>
        <w:t xml:space="preserve"> of rubric-</w:t>
      </w:r>
      <w:proofErr w:type="spellStart"/>
      <w:r w:rsidRPr="002F3640">
        <w:rPr>
          <w:lang w:val="en-NL"/>
        </w:rPr>
        <w:t>profielen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onderzoeken</w:t>
      </w:r>
      <w:proofErr w:type="spellEnd"/>
      <w:r w:rsidRPr="002F3640">
        <w:rPr>
          <w:lang w:val="en-NL"/>
        </w:rPr>
        <w:t>.</w:t>
      </w:r>
    </w:p>
    <w:p w14:paraId="227A60D2" w14:textId="77777777" w:rsidR="00745FDF" w:rsidRPr="002F3640" w:rsidRDefault="00745FDF" w:rsidP="00745FDF">
      <w:pPr>
        <w:numPr>
          <w:ilvl w:val="0"/>
          <w:numId w:val="35"/>
        </w:numPr>
        <w:rPr>
          <w:lang w:val="en-NL"/>
        </w:rPr>
      </w:pPr>
      <w:r w:rsidRPr="002F3640">
        <w:rPr>
          <w:lang w:val="en-NL"/>
        </w:rPr>
        <w:t xml:space="preserve">AI </w:t>
      </w:r>
      <w:proofErr w:type="spellStart"/>
      <w:r w:rsidRPr="002F3640">
        <w:rPr>
          <w:lang w:val="en-NL"/>
        </w:rPr>
        <w:t>specifieke</w:t>
      </w:r>
      <w:proofErr w:type="spellEnd"/>
      <w:r w:rsidRPr="002F3640">
        <w:rPr>
          <w:lang w:val="en-NL"/>
        </w:rPr>
        <w:t xml:space="preserve"> nodes laten </w:t>
      </w:r>
      <w:proofErr w:type="spellStart"/>
      <w:r w:rsidRPr="002F3640">
        <w:rPr>
          <w:lang w:val="en-NL"/>
        </w:rPr>
        <w:t>highlighten</w:t>
      </w:r>
      <w:proofErr w:type="spellEnd"/>
      <w:r w:rsidRPr="002F3640">
        <w:rPr>
          <w:lang w:val="en-NL"/>
        </w:rPr>
        <w:t xml:space="preserve"> op basis van </w:t>
      </w:r>
      <w:proofErr w:type="spellStart"/>
      <w:r w:rsidRPr="002F3640">
        <w:rPr>
          <w:lang w:val="en-NL"/>
        </w:rPr>
        <w:t>focusNodeId</w:t>
      </w:r>
      <w:proofErr w:type="spellEnd"/>
      <w:r w:rsidRPr="002F3640">
        <w:rPr>
          <w:lang w:val="en-NL"/>
        </w:rPr>
        <w:t>.</w:t>
      </w:r>
    </w:p>
    <w:p w14:paraId="4BE127A3" w14:textId="77777777" w:rsidR="00745FDF" w:rsidRPr="002F3640" w:rsidRDefault="00745FDF" w:rsidP="00745FDF">
      <w:pPr>
        <w:numPr>
          <w:ilvl w:val="0"/>
          <w:numId w:val="35"/>
        </w:numPr>
        <w:rPr>
          <w:lang w:val="en-NL"/>
        </w:rPr>
      </w:pPr>
      <w:proofErr w:type="spellStart"/>
      <w:r w:rsidRPr="002F3640">
        <w:rPr>
          <w:lang w:val="en-NL"/>
        </w:rPr>
        <w:t>Reflectiestap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</w:t>
      </w:r>
      <w:proofErr w:type="spellEnd"/>
      <w:r w:rsidRPr="002F3640">
        <w:rPr>
          <w:lang w:val="en-NL"/>
        </w:rPr>
        <w:t xml:space="preserve"> export, </w:t>
      </w:r>
      <w:proofErr w:type="spellStart"/>
      <w:r w:rsidRPr="002F3640">
        <w:rPr>
          <w:lang w:val="en-NL"/>
        </w:rPr>
        <w:t>bijvoorbeeld</w:t>
      </w:r>
      <w:proofErr w:type="spellEnd"/>
      <w:r w:rsidRPr="002F3640">
        <w:rPr>
          <w:lang w:val="en-NL"/>
        </w:rPr>
        <w:t xml:space="preserve">: “Wat </w:t>
      </w:r>
      <w:proofErr w:type="spellStart"/>
      <w:r w:rsidRPr="002F3640">
        <w:rPr>
          <w:lang w:val="en-NL"/>
        </w:rPr>
        <w:t>heb</w:t>
      </w:r>
      <w:proofErr w:type="spellEnd"/>
      <w:r w:rsidRPr="002F3640">
        <w:rPr>
          <w:lang w:val="en-NL"/>
        </w:rPr>
        <w:t xml:space="preserve"> je </w:t>
      </w:r>
      <w:proofErr w:type="spellStart"/>
      <w:r w:rsidRPr="002F3640">
        <w:rPr>
          <w:lang w:val="en-NL"/>
        </w:rPr>
        <w:t>verbeterd</w:t>
      </w:r>
      <w:proofErr w:type="spellEnd"/>
      <w:r w:rsidRPr="002F3640">
        <w:rPr>
          <w:lang w:val="en-NL"/>
        </w:rPr>
        <w:t>?”</w:t>
      </w:r>
    </w:p>
    <w:p w14:paraId="17BA7FC5" w14:textId="77777777" w:rsidR="00745FDF" w:rsidRPr="002F3640" w:rsidRDefault="00745FDF" w:rsidP="00745FDF">
      <w:pPr>
        <w:numPr>
          <w:ilvl w:val="0"/>
          <w:numId w:val="35"/>
        </w:numPr>
        <w:rPr>
          <w:lang w:val="en-NL"/>
        </w:rPr>
      </w:pPr>
      <w:proofErr w:type="spellStart"/>
      <w:r w:rsidRPr="002F3640">
        <w:rPr>
          <w:lang w:val="en-NL"/>
        </w:rPr>
        <w:t>Betere</w:t>
      </w:r>
      <w:proofErr w:type="spellEnd"/>
      <w:r w:rsidRPr="002F3640">
        <w:rPr>
          <w:lang w:val="en-NL"/>
        </w:rPr>
        <w:t xml:space="preserve"> prompts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verschillende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leeftijden</w:t>
      </w:r>
      <w:proofErr w:type="spellEnd"/>
      <w:r w:rsidRPr="002F3640">
        <w:rPr>
          <w:lang w:val="en-NL"/>
        </w:rPr>
        <w:t xml:space="preserve"> of </w:t>
      </w:r>
      <w:proofErr w:type="spellStart"/>
      <w:r w:rsidRPr="002F3640">
        <w:rPr>
          <w:lang w:val="en-NL"/>
        </w:rPr>
        <w:t>niveaus</w:t>
      </w:r>
      <w:proofErr w:type="spellEnd"/>
      <w:r w:rsidRPr="002F3640">
        <w:rPr>
          <w:lang w:val="en-NL"/>
        </w:rPr>
        <w:t>.</w:t>
      </w:r>
    </w:p>
    <w:p w14:paraId="68C45D17" w14:textId="77777777" w:rsidR="00745FDF" w:rsidRPr="002F3640" w:rsidRDefault="00745FDF" w:rsidP="002F3640">
      <w:pPr>
        <w:pStyle w:val="Heading2"/>
        <w:rPr>
          <w:color w:val="auto"/>
          <w:lang w:val="en-NL"/>
        </w:rPr>
      </w:pPr>
      <w:bookmarkStart w:id="28" w:name="_Toc231852395"/>
      <w:r w:rsidRPr="002F3640">
        <w:rPr>
          <w:color w:val="auto"/>
          <w:lang w:val="en-NL"/>
        </w:rPr>
        <w:t xml:space="preserve">Fase 4: Delen </w:t>
      </w:r>
      <w:proofErr w:type="spellStart"/>
      <w:r w:rsidRPr="002F3640">
        <w:rPr>
          <w:color w:val="auto"/>
          <w:lang w:val="en-NL"/>
        </w:rPr>
        <w:t>en</w:t>
      </w:r>
      <w:proofErr w:type="spellEnd"/>
      <w:r w:rsidRPr="002F3640">
        <w:rPr>
          <w:color w:val="auto"/>
          <w:lang w:val="en-NL"/>
        </w:rPr>
        <w:t xml:space="preserve"> </w:t>
      </w:r>
      <w:proofErr w:type="spellStart"/>
      <w:r w:rsidRPr="002F3640">
        <w:rPr>
          <w:color w:val="auto"/>
          <w:lang w:val="en-NL"/>
        </w:rPr>
        <w:t>samenwerken</w:t>
      </w:r>
      <w:bookmarkEnd w:id="28"/>
      <w:proofErr w:type="spellEnd"/>
    </w:p>
    <w:p w14:paraId="503421DB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In </w:t>
      </w:r>
      <w:proofErr w:type="spellStart"/>
      <w:r w:rsidRPr="002F3640">
        <w:rPr>
          <w:lang w:val="en-NL"/>
        </w:rPr>
        <w:t>deze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fase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uitgebreid</w:t>
      </w:r>
      <w:proofErr w:type="spellEnd"/>
      <w:r w:rsidRPr="002F3640">
        <w:rPr>
          <w:lang w:val="en-NL"/>
        </w:rPr>
        <w:t xml:space="preserve"> met </w:t>
      </w:r>
      <w:proofErr w:type="spellStart"/>
      <w:r w:rsidRPr="002F3640">
        <w:rPr>
          <w:lang w:val="en-NL"/>
        </w:rPr>
        <w:t>functies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bewaren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delen</w:t>
      </w:r>
      <w:proofErr w:type="spellEnd"/>
      <w:r w:rsidRPr="002F3640">
        <w:rPr>
          <w:lang w:val="en-NL"/>
        </w:rPr>
        <w:t>.</w:t>
      </w:r>
    </w:p>
    <w:p w14:paraId="7B03BAFA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Acties</w:t>
      </w:r>
      <w:proofErr w:type="spellEnd"/>
      <w:r w:rsidRPr="002F3640">
        <w:rPr>
          <w:lang w:val="en-NL"/>
        </w:rPr>
        <w:t>:</w:t>
      </w:r>
    </w:p>
    <w:p w14:paraId="592902A7" w14:textId="77777777" w:rsidR="00745FDF" w:rsidRPr="002F3640" w:rsidRDefault="00745FDF" w:rsidP="00745FDF">
      <w:pPr>
        <w:numPr>
          <w:ilvl w:val="0"/>
          <w:numId w:val="36"/>
        </w:numPr>
        <w:rPr>
          <w:lang w:val="en-NL"/>
        </w:rPr>
      </w:pPr>
      <w:proofErr w:type="spellStart"/>
      <w:r w:rsidRPr="002F3640">
        <w:rPr>
          <w:lang w:val="en-NL"/>
        </w:rPr>
        <w:t>Mindmaps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opslaan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later </w:t>
      </w:r>
      <w:proofErr w:type="spellStart"/>
      <w:r w:rsidRPr="002F3640">
        <w:rPr>
          <w:lang w:val="en-NL"/>
        </w:rPr>
        <w:t>openen</w:t>
      </w:r>
      <w:proofErr w:type="spellEnd"/>
      <w:r w:rsidRPr="002F3640">
        <w:rPr>
          <w:lang w:val="en-NL"/>
        </w:rPr>
        <w:t>.</w:t>
      </w:r>
    </w:p>
    <w:p w14:paraId="1557A7FF" w14:textId="77777777" w:rsidR="00745FDF" w:rsidRPr="002F3640" w:rsidRDefault="00745FDF" w:rsidP="00745FDF">
      <w:pPr>
        <w:numPr>
          <w:ilvl w:val="0"/>
          <w:numId w:val="36"/>
        </w:numPr>
        <w:rPr>
          <w:lang w:val="en-NL"/>
        </w:rPr>
      </w:pPr>
      <w:r w:rsidRPr="002F3640">
        <w:rPr>
          <w:lang w:val="en-NL"/>
        </w:rPr>
        <w:t xml:space="preserve">Export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PDF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>.</w:t>
      </w:r>
    </w:p>
    <w:p w14:paraId="5ED4A79E" w14:textId="77777777" w:rsidR="00745FDF" w:rsidRPr="002F3640" w:rsidRDefault="00745FDF" w:rsidP="00745FDF">
      <w:pPr>
        <w:numPr>
          <w:ilvl w:val="0"/>
          <w:numId w:val="36"/>
        </w:numPr>
        <w:rPr>
          <w:lang w:val="en-NL"/>
        </w:rPr>
      </w:pPr>
      <w:proofErr w:type="spellStart"/>
      <w:r w:rsidRPr="002F3640">
        <w:rPr>
          <w:lang w:val="en-NL"/>
        </w:rPr>
        <w:t>Deelbare</w:t>
      </w:r>
      <w:proofErr w:type="spellEnd"/>
      <w:r w:rsidRPr="002F3640">
        <w:rPr>
          <w:lang w:val="en-NL"/>
        </w:rPr>
        <w:t xml:space="preserve"> read-only links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>.</w:t>
      </w:r>
    </w:p>
    <w:p w14:paraId="1F2F4B44" w14:textId="77777777" w:rsidR="00745FDF" w:rsidRPr="002F3640" w:rsidRDefault="00745FDF" w:rsidP="00745FDF">
      <w:pPr>
        <w:numPr>
          <w:ilvl w:val="0"/>
          <w:numId w:val="36"/>
        </w:numPr>
        <w:rPr>
          <w:lang w:val="en-NL"/>
        </w:rPr>
      </w:pPr>
      <w:proofErr w:type="spellStart"/>
      <w:r w:rsidRPr="002F3640">
        <w:rPr>
          <w:lang w:val="en-NL"/>
        </w:rPr>
        <w:t>Optionele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realtime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samenwerking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onderzoeken</w:t>
      </w:r>
      <w:proofErr w:type="spellEnd"/>
      <w:r w:rsidRPr="002F3640">
        <w:rPr>
          <w:lang w:val="en-NL"/>
        </w:rPr>
        <w:t>.</w:t>
      </w:r>
    </w:p>
    <w:p w14:paraId="746734A2" w14:textId="77777777" w:rsidR="00745FDF" w:rsidRPr="002F3640" w:rsidRDefault="00745FDF" w:rsidP="00745FDF">
      <w:pPr>
        <w:numPr>
          <w:ilvl w:val="0"/>
          <w:numId w:val="36"/>
        </w:numPr>
        <w:rPr>
          <w:lang w:val="en-NL"/>
        </w:rPr>
      </w:pPr>
      <w:proofErr w:type="spellStart"/>
      <w:r w:rsidRPr="002F3640">
        <w:rPr>
          <w:lang w:val="en-NL"/>
        </w:rPr>
        <w:t>Mogelijke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integratie</w:t>
      </w:r>
      <w:proofErr w:type="spellEnd"/>
      <w:r w:rsidRPr="002F3640">
        <w:rPr>
          <w:lang w:val="en-NL"/>
        </w:rPr>
        <w:t xml:space="preserve"> met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docentomgeving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onderzoeken</w:t>
      </w:r>
      <w:proofErr w:type="spellEnd"/>
      <w:r w:rsidRPr="002F3640">
        <w:rPr>
          <w:lang w:val="en-NL"/>
        </w:rPr>
        <w:t>.</w:t>
      </w:r>
    </w:p>
    <w:p w14:paraId="365B2F40" w14:textId="1F9D2FC9" w:rsidR="00745FDF" w:rsidRPr="002F3640" w:rsidRDefault="00745FDF" w:rsidP="00745FDF">
      <w:pPr>
        <w:rPr>
          <w:lang w:val="en-NL"/>
        </w:rPr>
      </w:pPr>
    </w:p>
    <w:p w14:paraId="0EE5DE98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78DFBF02" w14:textId="1D63F2C7" w:rsidR="00745FDF" w:rsidRPr="002F3640" w:rsidRDefault="00745FDF" w:rsidP="002F3640">
      <w:pPr>
        <w:pStyle w:val="Heading1"/>
        <w:rPr>
          <w:color w:val="auto"/>
          <w:lang w:val="en-NL"/>
        </w:rPr>
      </w:pPr>
      <w:bookmarkStart w:id="29" w:name="_Toc231852396"/>
      <w:r w:rsidRPr="002F3640">
        <w:rPr>
          <w:color w:val="auto"/>
          <w:lang w:val="en-NL"/>
        </w:rPr>
        <w:lastRenderedPageBreak/>
        <w:t>Definition of Done</w:t>
      </w:r>
      <w:bookmarkEnd w:id="29"/>
    </w:p>
    <w:p w14:paraId="3AAFB3D3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Een feature </w:t>
      </w:r>
      <w:proofErr w:type="spellStart"/>
      <w:r w:rsidRPr="002F3640">
        <w:rPr>
          <w:lang w:val="en-NL"/>
        </w:rPr>
        <w:t>binnen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klaar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wanneer</w:t>
      </w:r>
      <w:proofErr w:type="spellEnd"/>
      <w:r w:rsidRPr="002F3640">
        <w:rPr>
          <w:lang w:val="en-NL"/>
        </w:rPr>
        <w:t>:</w:t>
      </w:r>
    </w:p>
    <w:p w14:paraId="0192887D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gebruikerstaak</w:t>
      </w:r>
      <w:proofErr w:type="spellEnd"/>
      <w:r w:rsidRPr="002F3640">
        <w:rPr>
          <w:lang w:val="en-NL"/>
        </w:rPr>
        <w:t xml:space="preserve"> end-to-end </w:t>
      </w:r>
      <w:proofErr w:type="spellStart"/>
      <w:r w:rsidRPr="002F3640">
        <w:rPr>
          <w:lang w:val="en-NL"/>
        </w:rPr>
        <w:t>werkt</w:t>
      </w:r>
      <w:proofErr w:type="spellEnd"/>
      <w:r w:rsidRPr="002F3640">
        <w:rPr>
          <w:lang w:val="en-NL"/>
        </w:rPr>
        <w:t>;</w:t>
      </w:r>
    </w:p>
    <w:p w14:paraId="6D8AC6EC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proofErr w:type="spellStart"/>
      <w:r w:rsidRPr="002F3640">
        <w:rPr>
          <w:lang w:val="en-NL"/>
        </w:rPr>
        <w:t>foutstates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afgehandeld</w:t>
      </w:r>
      <w:proofErr w:type="spellEnd"/>
      <w:r w:rsidRPr="002F3640">
        <w:rPr>
          <w:lang w:val="en-NL"/>
        </w:rPr>
        <w:t>;</w:t>
      </w:r>
    </w:p>
    <w:p w14:paraId="7FFE4FAE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proofErr w:type="spellStart"/>
      <w:r w:rsidRPr="002F3640">
        <w:rPr>
          <w:lang w:val="en-NL"/>
        </w:rPr>
        <w:t>loadingstates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aanwezig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zijn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waar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nodig</w:t>
      </w:r>
      <w:proofErr w:type="spellEnd"/>
      <w:r w:rsidRPr="002F3640">
        <w:rPr>
          <w:lang w:val="en-NL"/>
        </w:rPr>
        <w:t>;</w:t>
      </w:r>
    </w:p>
    <w:p w14:paraId="5A43CD01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r w:rsidRPr="002F3640">
        <w:rPr>
          <w:lang w:val="en-NL"/>
        </w:rPr>
        <w:t xml:space="preserve">de feature </w:t>
      </w:r>
      <w:proofErr w:type="spellStart"/>
      <w:r w:rsidRPr="002F3640">
        <w:rPr>
          <w:lang w:val="en-NL"/>
        </w:rPr>
        <w:t>bruikbaar</w:t>
      </w:r>
      <w:proofErr w:type="spellEnd"/>
      <w:r w:rsidRPr="002F3640">
        <w:rPr>
          <w:lang w:val="en-NL"/>
        </w:rPr>
        <w:t xml:space="preserve"> is op desktop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redelijke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mobiele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schermbreedtes</w:t>
      </w:r>
      <w:proofErr w:type="spellEnd"/>
      <w:r w:rsidRPr="002F3640">
        <w:rPr>
          <w:lang w:val="en-NL"/>
        </w:rPr>
        <w:t>;</w:t>
      </w:r>
    </w:p>
    <w:p w14:paraId="761C96DF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proofErr w:type="spellStart"/>
      <w:r w:rsidRPr="002F3640">
        <w:rPr>
          <w:lang w:val="en-NL"/>
        </w:rPr>
        <w:t>gevoelige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configuratie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naar</w:t>
      </w:r>
      <w:proofErr w:type="spellEnd"/>
      <w:r w:rsidRPr="002F3640">
        <w:rPr>
          <w:lang w:val="en-NL"/>
        </w:rPr>
        <w:t xml:space="preserve"> de client </w:t>
      </w:r>
      <w:proofErr w:type="spellStart"/>
      <w:r w:rsidRPr="002F3640">
        <w:rPr>
          <w:lang w:val="en-NL"/>
        </w:rPr>
        <w:t>lekt</w:t>
      </w:r>
      <w:proofErr w:type="spellEnd"/>
      <w:r w:rsidRPr="002F3640">
        <w:rPr>
          <w:lang w:val="en-NL"/>
        </w:rPr>
        <w:t>;</w:t>
      </w:r>
    </w:p>
    <w:p w14:paraId="41D4DE5A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r w:rsidRPr="002F3640">
        <w:rPr>
          <w:lang w:val="en-NL"/>
        </w:rPr>
        <w:t>AI-</w:t>
      </w:r>
      <w:proofErr w:type="spellStart"/>
      <w:r w:rsidRPr="002F3640">
        <w:rPr>
          <w:lang w:val="en-NL"/>
        </w:rPr>
        <w:t>gedrag</w:t>
      </w:r>
      <w:proofErr w:type="spellEnd"/>
      <w:r w:rsidRPr="002F3640">
        <w:rPr>
          <w:lang w:val="en-NL"/>
        </w:rPr>
        <w:t xml:space="preserve"> past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productvisie</w:t>
      </w:r>
      <w:proofErr w:type="spellEnd"/>
      <w:r w:rsidRPr="002F3640">
        <w:rPr>
          <w:lang w:val="en-NL"/>
        </w:rPr>
        <w:t>;</w:t>
      </w:r>
    </w:p>
    <w:p w14:paraId="1E62E78F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proofErr w:type="spellStart"/>
      <w:r w:rsidRPr="002F3640">
        <w:rPr>
          <w:lang w:val="en-NL"/>
        </w:rPr>
        <w:t>bestaande</w:t>
      </w:r>
      <w:proofErr w:type="spellEnd"/>
      <w:r w:rsidRPr="002F3640">
        <w:rPr>
          <w:lang w:val="en-NL"/>
        </w:rPr>
        <w:t xml:space="preserve"> canvas-, image-, AI-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exportflows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kapotgaan</w:t>
      </w:r>
      <w:proofErr w:type="spellEnd"/>
      <w:r w:rsidRPr="002F3640">
        <w:rPr>
          <w:lang w:val="en-NL"/>
        </w:rPr>
        <w:t>;</w:t>
      </w:r>
    </w:p>
    <w:p w14:paraId="535A09A7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r w:rsidRPr="002F3640">
        <w:rPr>
          <w:lang w:val="en-NL"/>
        </w:rPr>
        <w:t xml:space="preserve">de interface </w:t>
      </w:r>
      <w:proofErr w:type="spellStart"/>
      <w:r w:rsidRPr="002F3640">
        <w:rPr>
          <w:lang w:val="en-NL"/>
        </w:rPr>
        <w:t>rustig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begrijpelijk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>;</w:t>
      </w:r>
    </w:p>
    <w:p w14:paraId="4031280E" w14:textId="77777777" w:rsidR="00745FDF" w:rsidRPr="002F3640" w:rsidRDefault="00745FDF" w:rsidP="00745FDF">
      <w:pPr>
        <w:numPr>
          <w:ilvl w:val="0"/>
          <w:numId w:val="38"/>
        </w:numPr>
        <w:rPr>
          <w:lang w:val="en-NL"/>
        </w:rPr>
      </w:pPr>
      <w:r w:rsidRPr="002F3640">
        <w:rPr>
          <w:lang w:val="en-NL"/>
        </w:rPr>
        <w:t xml:space="preserve">de feature </w:t>
      </w:r>
      <w:proofErr w:type="spellStart"/>
      <w:r w:rsidRPr="002F3640">
        <w:rPr>
          <w:lang w:val="en-NL"/>
        </w:rPr>
        <w:t>aansluit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bij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doelgroep</w:t>
      </w:r>
      <w:proofErr w:type="spellEnd"/>
      <w:r w:rsidRPr="002F3640">
        <w:rPr>
          <w:lang w:val="en-NL"/>
        </w:rPr>
        <w:t xml:space="preserve"> van 10 tot 15 </w:t>
      </w:r>
      <w:proofErr w:type="spellStart"/>
      <w:r w:rsidRPr="002F3640">
        <w:rPr>
          <w:lang w:val="en-NL"/>
        </w:rPr>
        <w:t>jaar</w:t>
      </w:r>
      <w:proofErr w:type="spellEnd"/>
      <w:r w:rsidRPr="002F3640">
        <w:rPr>
          <w:lang w:val="en-NL"/>
        </w:rPr>
        <w:t>.</w:t>
      </w:r>
    </w:p>
    <w:p w14:paraId="38DA7981" w14:textId="1E65868D" w:rsidR="00745FDF" w:rsidRPr="002F3640" w:rsidRDefault="00745FDF" w:rsidP="00745FDF">
      <w:pPr>
        <w:rPr>
          <w:lang w:val="en-NL"/>
        </w:rPr>
      </w:pPr>
    </w:p>
    <w:p w14:paraId="448B1162" w14:textId="77777777" w:rsidR="008964EA" w:rsidRPr="002F3640" w:rsidRDefault="008964EA">
      <w:pPr>
        <w:rPr>
          <w:b/>
          <w:bCs/>
          <w:lang w:val="en-NL"/>
        </w:rPr>
      </w:pPr>
      <w:r w:rsidRPr="002F3640">
        <w:rPr>
          <w:b/>
          <w:bCs/>
          <w:lang w:val="en-NL"/>
        </w:rPr>
        <w:br w:type="page"/>
      </w:r>
    </w:p>
    <w:p w14:paraId="30740A3A" w14:textId="75AE8E03" w:rsidR="00745FDF" w:rsidRPr="002F3640" w:rsidRDefault="00745FDF" w:rsidP="002F3640">
      <w:pPr>
        <w:pStyle w:val="Heading1"/>
        <w:rPr>
          <w:color w:val="auto"/>
          <w:lang w:val="en-NL"/>
        </w:rPr>
      </w:pPr>
      <w:bookmarkStart w:id="30" w:name="_Toc231852397"/>
      <w:proofErr w:type="spellStart"/>
      <w:r w:rsidRPr="002F3640">
        <w:rPr>
          <w:color w:val="auto"/>
          <w:lang w:val="en-NL"/>
        </w:rPr>
        <w:lastRenderedPageBreak/>
        <w:t>Conclusie</w:t>
      </w:r>
      <w:bookmarkEnd w:id="30"/>
      <w:proofErr w:type="spellEnd"/>
    </w:p>
    <w:p w14:paraId="6EB92E08" w14:textId="77777777" w:rsidR="00745FDF" w:rsidRPr="002F3640" w:rsidRDefault="00745FDF" w:rsidP="00745FDF">
      <w:pPr>
        <w:rPr>
          <w:lang w:val="en-NL"/>
        </w:rPr>
      </w:pPr>
      <w:proofErr w:type="spellStart"/>
      <w:r w:rsidRPr="002F3640">
        <w:rPr>
          <w:lang w:val="en-NL"/>
        </w:rPr>
        <w:t>MindFlow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educatieve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mindmap</w:t>
      </w:r>
      <w:proofErr w:type="spellEnd"/>
      <w:r w:rsidRPr="002F3640">
        <w:rPr>
          <w:lang w:val="en-NL"/>
        </w:rPr>
        <w:t xml:space="preserve">-app die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helpt</w:t>
      </w:r>
      <w:proofErr w:type="spellEnd"/>
      <w:r w:rsidRPr="002F3640">
        <w:rPr>
          <w:lang w:val="en-NL"/>
        </w:rPr>
        <w:t xml:space="preserve"> om </w:t>
      </w:r>
      <w:proofErr w:type="spellStart"/>
      <w:r w:rsidRPr="002F3640">
        <w:rPr>
          <w:lang w:val="en-NL"/>
        </w:rPr>
        <w:t>ideeën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visueel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structureren</w:t>
      </w:r>
      <w:proofErr w:type="spellEnd"/>
      <w:r w:rsidRPr="002F3640">
        <w:rPr>
          <w:lang w:val="en-NL"/>
        </w:rPr>
        <w:t xml:space="preserve">. De </w:t>
      </w:r>
      <w:proofErr w:type="spellStart"/>
      <w:r w:rsidRPr="002F3640">
        <w:rPr>
          <w:lang w:val="en-NL"/>
        </w:rPr>
        <w:t>kracht</w:t>
      </w:r>
      <w:proofErr w:type="spellEnd"/>
      <w:r w:rsidRPr="002F3640">
        <w:rPr>
          <w:lang w:val="en-NL"/>
        </w:rPr>
        <w:t xml:space="preserve"> van de app zit in de </w:t>
      </w:r>
      <w:proofErr w:type="spellStart"/>
      <w:r w:rsidRPr="002F3640">
        <w:rPr>
          <w:lang w:val="en-NL"/>
        </w:rPr>
        <w:t>combinatie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vrij</w:t>
      </w:r>
      <w:proofErr w:type="spellEnd"/>
      <w:r w:rsidRPr="002F3640">
        <w:rPr>
          <w:lang w:val="en-NL"/>
        </w:rPr>
        <w:t xml:space="preserve"> canvas, </w:t>
      </w:r>
      <w:proofErr w:type="spellStart"/>
      <w:r w:rsidRPr="002F3640">
        <w:rPr>
          <w:lang w:val="en-NL"/>
        </w:rPr>
        <w:t>visuele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ondersteuning</w:t>
      </w:r>
      <w:proofErr w:type="spellEnd"/>
      <w:r w:rsidRPr="002F3640">
        <w:rPr>
          <w:lang w:val="en-NL"/>
        </w:rPr>
        <w:t xml:space="preserve"> via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coachende</w:t>
      </w:r>
      <w:proofErr w:type="spellEnd"/>
      <w:r w:rsidRPr="002F3640">
        <w:rPr>
          <w:lang w:val="en-NL"/>
        </w:rPr>
        <w:t xml:space="preserve"> AI-feedback.</w:t>
      </w:r>
    </w:p>
    <w:p w14:paraId="5127D660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belangrijkste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ontwerpkeuze</w:t>
      </w:r>
      <w:proofErr w:type="spellEnd"/>
      <w:r w:rsidRPr="002F3640">
        <w:rPr>
          <w:lang w:val="en-NL"/>
        </w:rPr>
        <w:t xml:space="preserve"> is </w:t>
      </w:r>
      <w:proofErr w:type="spellStart"/>
      <w:r w:rsidRPr="002F3640">
        <w:rPr>
          <w:lang w:val="en-NL"/>
        </w:rPr>
        <w:t>dat</w:t>
      </w:r>
      <w:proofErr w:type="spellEnd"/>
      <w:r w:rsidRPr="002F3640">
        <w:rPr>
          <w:lang w:val="en-NL"/>
        </w:rPr>
        <w:t xml:space="preserve"> AI </w:t>
      </w:r>
      <w:proofErr w:type="spellStart"/>
      <w:r w:rsidRPr="002F3640">
        <w:rPr>
          <w:lang w:val="en-NL"/>
        </w:rPr>
        <w:t>niet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wordt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gebruikt</w:t>
      </w:r>
      <w:proofErr w:type="spellEnd"/>
      <w:r w:rsidRPr="002F3640">
        <w:rPr>
          <w:lang w:val="en-NL"/>
        </w:rPr>
        <w:t xml:space="preserve"> om </w:t>
      </w:r>
      <w:proofErr w:type="spellStart"/>
      <w:r w:rsidRPr="002F3640">
        <w:rPr>
          <w:lang w:val="en-NL"/>
        </w:rPr>
        <w:t>automatisch</w:t>
      </w:r>
      <w:proofErr w:type="spellEnd"/>
      <w:r w:rsidRPr="002F3640">
        <w:rPr>
          <w:lang w:val="en-NL"/>
        </w:rPr>
        <w:t xml:space="preserve"> complete </w:t>
      </w:r>
      <w:proofErr w:type="spellStart"/>
      <w:r w:rsidRPr="002F3640">
        <w:rPr>
          <w:lang w:val="en-NL"/>
        </w:rPr>
        <w:t>mindmaps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maken</w:t>
      </w:r>
      <w:proofErr w:type="spellEnd"/>
      <w:r w:rsidRPr="002F3640">
        <w:rPr>
          <w:lang w:val="en-NL"/>
        </w:rPr>
        <w:t xml:space="preserve">, maar om </w:t>
      </w:r>
      <w:proofErr w:type="spellStart"/>
      <w:r w:rsidRPr="002F3640">
        <w:rPr>
          <w:lang w:val="en-NL"/>
        </w:rPr>
        <w:t>leerlingen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beter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te</w:t>
      </w:r>
      <w:proofErr w:type="spellEnd"/>
      <w:r w:rsidRPr="002F3640">
        <w:rPr>
          <w:lang w:val="en-NL"/>
        </w:rPr>
        <w:t xml:space="preserve"> laten </w:t>
      </w:r>
      <w:proofErr w:type="spellStart"/>
      <w:r w:rsidRPr="002F3640">
        <w:rPr>
          <w:lang w:val="en-NL"/>
        </w:rPr>
        <w:t>nadenken</w:t>
      </w:r>
      <w:proofErr w:type="spellEnd"/>
      <w:r w:rsidRPr="002F3640">
        <w:rPr>
          <w:lang w:val="en-NL"/>
        </w:rPr>
        <w:t xml:space="preserve"> over </w:t>
      </w:r>
      <w:proofErr w:type="spellStart"/>
      <w:r w:rsidRPr="002F3640">
        <w:rPr>
          <w:lang w:val="en-NL"/>
        </w:rPr>
        <w:t>hun</w:t>
      </w:r>
      <w:proofErr w:type="spellEnd"/>
      <w:r w:rsidRPr="002F3640">
        <w:rPr>
          <w:lang w:val="en-NL"/>
        </w:rPr>
        <w:t xml:space="preserve"> eigen </w:t>
      </w:r>
      <w:proofErr w:type="spellStart"/>
      <w:r w:rsidRPr="002F3640">
        <w:rPr>
          <w:lang w:val="en-NL"/>
        </w:rPr>
        <w:t>structuur</w:t>
      </w:r>
      <w:proofErr w:type="spellEnd"/>
      <w:r w:rsidRPr="002F3640">
        <w:rPr>
          <w:lang w:val="en-NL"/>
        </w:rPr>
        <w:t xml:space="preserve">. </w:t>
      </w:r>
      <w:proofErr w:type="spellStart"/>
      <w:r w:rsidRPr="002F3640">
        <w:rPr>
          <w:lang w:val="en-NL"/>
        </w:rPr>
        <w:t>Hierdoor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blijft</w:t>
      </w:r>
      <w:proofErr w:type="spellEnd"/>
      <w:r w:rsidRPr="002F3640">
        <w:rPr>
          <w:lang w:val="en-NL"/>
        </w:rPr>
        <w:t xml:space="preserve"> de </w:t>
      </w:r>
      <w:proofErr w:type="spellStart"/>
      <w:r w:rsidRPr="002F3640">
        <w:rPr>
          <w:lang w:val="en-NL"/>
        </w:rPr>
        <w:t>leerling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eigenaar</w:t>
      </w:r>
      <w:proofErr w:type="spellEnd"/>
      <w:r w:rsidRPr="002F3640">
        <w:rPr>
          <w:lang w:val="en-NL"/>
        </w:rPr>
        <w:t xml:space="preserve"> van het </w:t>
      </w:r>
      <w:proofErr w:type="spellStart"/>
      <w:r w:rsidRPr="002F3640">
        <w:rPr>
          <w:lang w:val="en-NL"/>
        </w:rPr>
        <w:t>leerproces</w:t>
      </w:r>
      <w:proofErr w:type="spellEnd"/>
      <w:r w:rsidRPr="002F3640">
        <w:rPr>
          <w:lang w:val="en-NL"/>
        </w:rPr>
        <w:t>.</w:t>
      </w:r>
    </w:p>
    <w:p w14:paraId="00580941" w14:textId="77777777" w:rsidR="00745FDF" w:rsidRPr="002F3640" w:rsidRDefault="00745FDF" w:rsidP="00745FDF">
      <w:pPr>
        <w:rPr>
          <w:lang w:val="en-NL"/>
        </w:rPr>
      </w:pPr>
      <w:r w:rsidRPr="002F3640">
        <w:rPr>
          <w:lang w:val="en-NL"/>
        </w:rPr>
        <w:t xml:space="preserve">De </w:t>
      </w:r>
      <w:proofErr w:type="spellStart"/>
      <w:r w:rsidRPr="002F3640">
        <w:rPr>
          <w:lang w:val="en-NL"/>
        </w:rPr>
        <w:t>huidige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implementatie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bevat</w:t>
      </w:r>
      <w:proofErr w:type="spellEnd"/>
      <w:r w:rsidRPr="002F3640">
        <w:rPr>
          <w:lang w:val="en-NL"/>
        </w:rPr>
        <w:t xml:space="preserve"> al </w:t>
      </w:r>
      <w:proofErr w:type="spellStart"/>
      <w:r w:rsidRPr="002F3640">
        <w:rPr>
          <w:lang w:val="en-NL"/>
        </w:rPr>
        <w:t>een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sterke</w:t>
      </w:r>
      <w:proofErr w:type="spellEnd"/>
      <w:r w:rsidRPr="002F3640">
        <w:rPr>
          <w:lang w:val="en-NL"/>
        </w:rPr>
        <w:t xml:space="preserve"> basis met nodes, </w:t>
      </w:r>
      <w:proofErr w:type="spellStart"/>
      <w:r w:rsidRPr="002F3640">
        <w:rPr>
          <w:lang w:val="en-NL"/>
        </w:rPr>
        <w:t>verbindingen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afbeeldingen</w:t>
      </w:r>
      <w:proofErr w:type="spellEnd"/>
      <w:r w:rsidRPr="002F3640">
        <w:rPr>
          <w:lang w:val="en-NL"/>
        </w:rPr>
        <w:t xml:space="preserve">, AI-feedback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PNG-export. De </w:t>
      </w:r>
      <w:proofErr w:type="spellStart"/>
      <w:r w:rsidRPr="002F3640">
        <w:rPr>
          <w:lang w:val="en-NL"/>
        </w:rPr>
        <w:t>volgende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stap</w:t>
      </w:r>
      <w:proofErr w:type="spellEnd"/>
      <w:r w:rsidRPr="002F3640">
        <w:rPr>
          <w:lang w:val="en-NL"/>
        </w:rPr>
        <w:t xml:space="preserve"> is het </w:t>
      </w:r>
      <w:proofErr w:type="spellStart"/>
      <w:r w:rsidRPr="002F3640">
        <w:rPr>
          <w:lang w:val="en-NL"/>
        </w:rPr>
        <w:t>stabiliseren</w:t>
      </w:r>
      <w:proofErr w:type="spellEnd"/>
      <w:r w:rsidRPr="002F3640">
        <w:rPr>
          <w:lang w:val="en-NL"/>
        </w:rPr>
        <w:t xml:space="preserve"> van de </w:t>
      </w:r>
      <w:proofErr w:type="spellStart"/>
      <w:r w:rsidRPr="002F3640">
        <w:rPr>
          <w:lang w:val="en-NL"/>
        </w:rPr>
        <w:t>ervaring</w:t>
      </w:r>
      <w:proofErr w:type="spellEnd"/>
      <w:r w:rsidRPr="002F3640">
        <w:rPr>
          <w:lang w:val="en-NL"/>
        </w:rPr>
        <w:t xml:space="preserve">, </w:t>
      </w:r>
      <w:proofErr w:type="spellStart"/>
      <w:r w:rsidRPr="002F3640">
        <w:rPr>
          <w:lang w:val="en-NL"/>
        </w:rPr>
        <w:t>verbeteren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foutafhandeling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toevoegen</w:t>
      </w:r>
      <w:proofErr w:type="spellEnd"/>
      <w:r w:rsidRPr="002F3640">
        <w:rPr>
          <w:lang w:val="en-NL"/>
        </w:rPr>
        <w:t xml:space="preserve"> van </w:t>
      </w:r>
      <w:proofErr w:type="spellStart"/>
      <w:r w:rsidRPr="002F3640">
        <w:rPr>
          <w:lang w:val="en-NL"/>
        </w:rPr>
        <w:t>functies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zoals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lokale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opslag</w:t>
      </w:r>
      <w:proofErr w:type="spellEnd"/>
      <w:r w:rsidRPr="002F3640">
        <w:rPr>
          <w:lang w:val="en-NL"/>
        </w:rPr>
        <w:t xml:space="preserve">, undo/redo </w:t>
      </w:r>
      <w:proofErr w:type="spellStart"/>
      <w:r w:rsidRPr="002F3640">
        <w:rPr>
          <w:lang w:val="en-NL"/>
        </w:rPr>
        <w:t>en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betere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educatieve</w:t>
      </w:r>
      <w:proofErr w:type="spellEnd"/>
      <w:r w:rsidRPr="002F3640">
        <w:rPr>
          <w:lang w:val="en-NL"/>
        </w:rPr>
        <w:t xml:space="preserve"> </w:t>
      </w:r>
      <w:proofErr w:type="spellStart"/>
      <w:r w:rsidRPr="002F3640">
        <w:rPr>
          <w:lang w:val="en-NL"/>
        </w:rPr>
        <w:t>ondersteuning</w:t>
      </w:r>
      <w:proofErr w:type="spellEnd"/>
      <w:r w:rsidRPr="002F3640">
        <w:rPr>
          <w:lang w:val="en-NL"/>
        </w:rPr>
        <w:t>.</w:t>
      </w:r>
    </w:p>
    <w:p w14:paraId="6BAAFB03" w14:textId="77777777" w:rsidR="005F7F35" w:rsidRPr="002F3640" w:rsidRDefault="005F7F35">
      <w:pPr>
        <w:rPr>
          <w:lang w:val="en-NL"/>
        </w:rPr>
      </w:pPr>
    </w:p>
    <w:sectPr w:rsidR="005F7F35" w:rsidRPr="002F3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6BB"/>
    <w:multiLevelType w:val="multilevel"/>
    <w:tmpl w:val="1EB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7C83"/>
    <w:multiLevelType w:val="multilevel"/>
    <w:tmpl w:val="1A6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55FA"/>
    <w:multiLevelType w:val="multilevel"/>
    <w:tmpl w:val="295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9D5"/>
    <w:multiLevelType w:val="multilevel"/>
    <w:tmpl w:val="08C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027D"/>
    <w:multiLevelType w:val="multilevel"/>
    <w:tmpl w:val="2FC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00203"/>
    <w:multiLevelType w:val="multilevel"/>
    <w:tmpl w:val="955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E5BD4"/>
    <w:multiLevelType w:val="multilevel"/>
    <w:tmpl w:val="238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14F2"/>
    <w:multiLevelType w:val="multilevel"/>
    <w:tmpl w:val="99E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B0408"/>
    <w:multiLevelType w:val="multilevel"/>
    <w:tmpl w:val="B29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F312F"/>
    <w:multiLevelType w:val="multilevel"/>
    <w:tmpl w:val="30E88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A454A"/>
    <w:multiLevelType w:val="multilevel"/>
    <w:tmpl w:val="CB8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C43D6"/>
    <w:multiLevelType w:val="multilevel"/>
    <w:tmpl w:val="602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C610F"/>
    <w:multiLevelType w:val="multilevel"/>
    <w:tmpl w:val="A6D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C0F4F"/>
    <w:multiLevelType w:val="multilevel"/>
    <w:tmpl w:val="0DF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F195A"/>
    <w:multiLevelType w:val="multilevel"/>
    <w:tmpl w:val="6E7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41A0D"/>
    <w:multiLevelType w:val="multilevel"/>
    <w:tmpl w:val="5A12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63764"/>
    <w:multiLevelType w:val="multilevel"/>
    <w:tmpl w:val="5DF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F0C3F"/>
    <w:multiLevelType w:val="multilevel"/>
    <w:tmpl w:val="E26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9176F"/>
    <w:multiLevelType w:val="multilevel"/>
    <w:tmpl w:val="549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F7F46"/>
    <w:multiLevelType w:val="multilevel"/>
    <w:tmpl w:val="EC4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47E41"/>
    <w:multiLevelType w:val="multilevel"/>
    <w:tmpl w:val="BBA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34EEE"/>
    <w:multiLevelType w:val="multilevel"/>
    <w:tmpl w:val="A41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3176C"/>
    <w:multiLevelType w:val="multilevel"/>
    <w:tmpl w:val="9FD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B607B"/>
    <w:multiLevelType w:val="multilevel"/>
    <w:tmpl w:val="4294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80A88"/>
    <w:multiLevelType w:val="multilevel"/>
    <w:tmpl w:val="733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B56BA"/>
    <w:multiLevelType w:val="multilevel"/>
    <w:tmpl w:val="BB9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C39F3"/>
    <w:multiLevelType w:val="multilevel"/>
    <w:tmpl w:val="DBE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606DE"/>
    <w:multiLevelType w:val="multilevel"/>
    <w:tmpl w:val="338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215FF"/>
    <w:multiLevelType w:val="multilevel"/>
    <w:tmpl w:val="207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E39D2"/>
    <w:multiLevelType w:val="multilevel"/>
    <w:tmpl w:val="BD9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F504E"/>
    <w:multiLevelType w:val="multilevel"/>
    <w:tmpl w:val="131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B6DB5"/>
    <w:multiLevelType w:val="multilevel"/>
    <w:tmpl w:val="05F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92CA0"/>
    <w:multiLevelType w:val="multilevel"/>
    <w:tmpl w:val="6C1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E4972"/>
    <w:multiLevelType w:val="hybridMultilevel"/>
    <w:tmpl w:val="BD6AFEEC"/>
    <w:lvl w:ilvl="0" w:tplc="68DC2DF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14AA7"/>
    <w:multiLevelType w:val="multilevel"/>
    <w:tmpl w:val="46D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F1ABA"/>
    <w:multiLevelType w:val="multilevel"/>
    <w:tmpl w:val="1BB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87B64"/>
    <w:multiLevelType w:val="multilevel"/>
    <w:tmpl w:val="EB9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00AF5"/>
    <w:multiLevelType w:val="multilevel"/>
    <w:tmpl w:val="369C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74CCB"/>
    <w:multiLevelType w:val="multilevel"/>
    <w:tmpl w:val="7C2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923154">
    <w:abstractNumId w:val="31"/>
  </w:num>
  <w:num w:numId="2" w16cid:durableId="1058211477">
    <w:abstractNumId w:val="2"/>
  </w:num>
  <w:num w:numId="3" w16cid:durableId="1029838341">
    <w:abstractNumId w:val="9"/>
  </w:num>
  <w:num w:numId="4" w16cid:durableId="1534030463">
    <w:abstractNumId w:val="32"/>
  </w:num>
  <w:num w:numId="5" w16cid:durableId="885679249">
    <w:abstractNumId w:val="17"/>
  </w:num>
  <w:num w:numId="6" w16cid:durableId="1583486448">
    <w:abstractNumId w:val="26"/>
  </w:num>
  <w:num w:numId="7" w16cid:durableId="1178275900">
    <w:abstractNumId w:val="20"/>
  </w:num>
  <w:num w:numId="8" w16cid:durableId="580256297">
    <w:abstractNumId w:val="38"/>
  </w:num>
  <w:num w:numId="9" w16cid:durableId="575474781">
    <w:abstractNumId w:val="6"/>
  </w:num>
  <w:num w:numId="10" w16cid:durableId="1449662354">
    <w:abstractNumId w:val="34"/>
  </w:num>
  <w:num w:numId="11" w16cid:durableId="1460995183">
    <w:abstractNumId w:val="30"/>
  </w:num>
  <w:num w:numId="12" w16cid:durableId="438179017">
    <w:abstractNumId w:val="16"/>
  </w:num>
  <w:num w:numId="13" w16cid:durableId="2144807963">
    <w:abstractNumId w:val="8"/>
  </w:num>
  <w:num w:numId="14" w16cid:durableId="1313559527">
    <w:abstractNumId w:val="21"/>
  </w:num>
  <w:num w:numId="15" w16cid:durableId="754202709">
    <w:abstractNumId w:val="0"/>
  </w:num>
  <w:num w:numId="16" w16cid:durableId="741568243">
    <w:abstractNumId w:val="29"/>
  </w:num>
  <w:num w:numId="17" w16cid:durableId="2128158657">
    <w:abstractNumId w:val="19"/>
  </w:num>
  <w:num w:numId="18" w16cid:durableId="174928525">
    <w:abstractNumId w:val="27"/>
  </w:num>
  <w:num w:numId="19" w16cid:durableId="734740100">
    <w:abstractNumId w:val="37"/>
  </w:num>
  <w:num w:numId="20" w16cid:durableId="1674449500">
    <w:abstractNumId w:val="4"/>
  </w:num>
  <w:num w:numId="21" w16cid:durableId="1877502113">
    <w:abstractNumId w:val="36"/>
  </w:num>
  <w:num w:numId="22" w16cid:durableId="1730763686">
    <w:abstractNumId w:val="14"/>
  </w:num>
  <w:num w:numId="23" w16cid:durableId="1912419882">
    <w:abstractNumId w:val="23"/>
  </w:num>
  <w:num w:numId="24" w16cid:durableId="1213690453">
    <w:abstractNumId w:val="12"/>
  </w:num>
  <w:num w:numId="25" w16cid:durableId="171192482">
    <w:abstractNumId w:val="22"/>
  </w:num>
  <w:num w:numId="26" w16cid:durableId="985165898">
    <w:abstractNumId w:val="28"/>
  </w:num>
  <w:num w:numId="27" w16cid:durableId="398555325">
    <w:abstractNumId w:val="3"/>
  </w:num>
  <w:num w:numId="28" w16cid:durableId="941063832">
    <w:abstractNumId w:val="13"/>
  </w:num>
  <w:num w:numId="29" w16cid:durableId="715276193">
    <w:abstractNumId w:val="25"/>
  </w:num>
  <w:num w:numId="30" w16cid:durableId="497158875">
    <w:abstractNumId w:val="24"/>
  </w:num>
  <w:num w:numId="31" w16cid:durableId="709571910">
    <w:abstractNumId w:val="7"/>
  </w:num>
  <w:num w:numId="32" w16cid:durableId="901716736">
    <w:abstractNumId w:val="35"/>
  </w:num>
  <w:num w:numId="33" w16cid:durableId="1031805226">
    <w:abstractNumId w:val="5"/>
  </w:num>
  <w:num w:numId="34" w16cid:durableId="1618633565">
    <w:abstractNumId w:val="11"/>
  </w:num>
  <w:num w:numId="35" w16cid:durableId="954216607">
    <w:abstractNumId w:val="18"/>
  </w:num>
  <w:num w:numId="36" w16cid:durableId="155539839">
    <w:abstractNumId w:val="1"/>
  </w:num>
  <w:num w:numId="37" w16cid:durableId="1764108864">
    <w:abstractNumId w:val="15"/>
  </w:num>
  <w:num w:numId="38" w16cid:durableId="1975520834">
    <w:abstractNumId w:val="10"/>
  </w:num>
  <w:num w:numId="39" w16cid:durableId="112500352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DF"/>
    <w:rsid w:val="002F3640"/>
    <w:rsid w:val="003B3843"/>
    <w:rsid w:val="005F7F35"/>
    <w:rsid w:val="00745FDF"/>
    <w:rsid w:val="00867EC7"/>
    <w:rsid w:val="008964EA"/>
    <w:rsid w:val="009B5D36"/>
    <w:rsid w:val="009E7688"/>
    <w:rsid w:val="00D81467"/>
    <w:rsid w:val="00DE1623"/>
    <w:rsid w:val="00F8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F2A3D"/>
  <w15:chartTrackingRefBased/>
  <w15:docId w15:val="{CADA5B0C-7950-40C3-8923-02DAE644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48"/>
  </w:style>
  <w:style w:type="paragraph" w:styleId="Heading1">
    <w:name w:val="heading 1"/>
    <w:basedOn w:val="Normal"/>
    <w:next w:val="Normal"/>
    <w:link w:val="Heading1Char"/>
    <w:uiPriority w:val="9"/>
    <w:qFormat/>
    <w:rsid w:val="005F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7F3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F7F35"/>
    <w:pPr>
      <w:spacing w:before="240" w:after="0" w:line="259" w:lineRule="auto"/>
      <w:outlineLvl w:val="9"/>
    </w:pPr>
    <w:rPr>
      <w:kern w:val="0"/>
      <w:sz w:val="32"/>
      <w:szCs w:val="32"/>
      <w:lang w:eastAsia="en-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7F35"/>
    <w:pPr>
      <w:spacing w:after="100"/>
    </w:pPr>
    <w:rPr>
      <w:lang w:val="nl-NL"/>
    </w:rPr>
  </w:style>
  <w:style w:type="character" w:styleId="Hyperlink">
    <w:name w:val="Hyperlink"/>
    <w:basedOn w:val="DefaultParagraphFont"/>
    <w:uiPriority w:val="99"/>
    <w:unhideWhenUsed/>
    <w:rsid w:val="005F7F35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62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ijn%20Jonkers\OneDrive\Documents\Custom%20Office%20Templates\S4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3568EB17C98A4283BD88C9F8EDF791" ma:contentTypeVersion="7" ma:contentTypeDescription="Een nieuw document maken." ma:contentTypeScope="" ma:versionID="ea6af9e16a52f5c8e8646f0ef9acd0f5">
  <xsd:schema xmlns:xsd="http://www.w3.org/2001/XMLSchema" xmlns:xs="http://www.w3.org/2001/XMLSchema" xmlns:p="http://schemas.microsoft.com/office/2006/metadata/properties" xmlns:ns2="431763b5-bb19-436f-915a-d8d620491500" targetNamespace="http://schemas.microsoft.com/office/2006/metadata/properties" ma:root="true" ma:fieldsID="cb99d3af1362bc139a0389adbfd164d8" ns2:_="">
    <xsd:import namespace="431763b5-bb19-436f-915a-d8d620491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763b5-bb19-436f-915a-d8d620491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35959-87AE-4703-B2BC-ED96BA87B587}">
  <ds:schemaRefs>
    <ds:schemaRef ds:uri="http://schemas.microsoft.com/office/2006/metadata/properties"/>
    <ds:schemaRef ds:uri="http://schemas.microsoft.com/office/infopath/2007/PartnerControls"/>
    <ds:schemaRef ds:uri="ad5d83b5-64e7-425e-bbda-963be6bc750d"/>
  </ds:schemaRefs>
</ds:datastoreItem>
</file>

<file path=customXml/itemProps2.xml><?xml version="1.0" encoding="utf-8"?>
<ds:datastoreItem xmlns:ds="http://schemas.openxmlformats.org/officeDocument/2006/customXml" ds:itemID="{CA2FC484-7F3D-4A09-AF1C-D3376E534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24444-F5DD-4424-8632-943ACB941582}"/>
</file>

<file path=docProps/app.xml><?xml version="1.0" encoding="utf-8"?>
<Properties xmlns="http://schemas.openxmlformats.org/officeDocument/2006/extended-properties" xmlns:vt="http://schemas.openxmlformats.org/officeDocument/2006/docPropsVTypes">
  <Template>S4 Word Template.dotx</Template>
  <TotalTime>2564</TotalTime>
  <Pages>26</Pages>
  <Words>3137</Words>
  <Characters>17886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Jonkers</dc:creator>
  <cp:keywords/>
  <dc:description/>
  <cp:lastModifiedBy>Jonkers,Merijn M.A.A.</cp:lastModifiedBy>
  <cp:revision>3</cp:revision>
  <dcterms:created xsi:type="dcterms:W3CDTF">2026-06-06T15:33:00Z</dcterms:created>
  <dcterms:modified xsi:type="dcterms:W3CDTF">2026-06-08T21:06:00Z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0x0101005B3568EB17C98A4283BD88C9F8EDF791</vt:lpwstr>
  </property>
</Properties>
</file>