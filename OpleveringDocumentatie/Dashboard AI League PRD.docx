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966C" w14:textId="77777777" w:rsidR="00867EC7" w:rsidRPr="002F3640" w:rsidRDefault="005F7F35">
      <w:r w:rsidRPr="002F3640">
        <w:rPr>
          <w:noProof/>
        </w:rPr>
        <w:drawing>
          <wp:inline distT="0" distB="0" distL="0" distR="0" wp14:anchorId="71B3EFDB" wp14:editId="23CE8098">
            <wp:extent cx="5731510" cy="3820795"/>
            <wp:effectExtent l="0" t="0" r="2540" b="8255"/>
            <wp:docPr id="1889908379" name="Picture 3"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08379" name="Picture 3" descr="A logo with black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8537B3C" w14:textId="77777777" w:rsidR="005F7F35" w:rsidRPr="002F3640" w:rsidRDefault="005F7F35"/>
    <w:p w14:paraId="75AB8A01" w14:textId="77777777" w:rsidR="005F7F35" w:rsidRPr="002F3640" w:rsidRDefault="005F7F35"/>
    <w:p w14:paraId="50DA4711" w14:textId="77777777" w:rsidR="005F7F35" w:rsidRPr="002F3640" w:rsidRDefault="005F7F35"/>
    <w:p w14:paraId="60E53702" w14:textId="77777777" w:rsidR="005F7F35" w:rsidRPr="002F3640" w:rsidRDefault="005F7F35"/>
    <w:p w14:paraId="547C2DC7" w14:textId="77777777" w:rsidR="005F7F35" w:rsidRPr="002F3640" w:rsidRDefault="005F7F35"/>
    <w:p w14:paraId="3AF51445" w14:textId="77777777" w:rsidR="005F7F35" w:rsidRPr="002F3640" w:rsidRDefault="005F7F35"/>
    <w:p w14:paraId="31BF8799" w14:textId="23C7E72A" w:rsidR="0E484ED1" w:rsidRPr="0057004F" w:rsidRDefault="0E484ED1" w:rsidP="3D26B1FF">
      <w:pPr>
        <w:pStyle w:val="Title"/>
        <w:rPr>
          <w:lang w:val="nl-NL"/>
        </w:rPr>
      </w:pPr>
      <w:r w:rsidRPr="0057004F">
        <w:rPr>
          <w:b/>
          <w:lang w:val="nl-NL"/>
        </w:rPr>
        <w:t xml:space="preserve">Dashboard </w:t>
      </w:r>
    </w:p>
    <w:p w14:paraId="06ED3C7D" w14:textId="1639AE51" w:rsidR="005F7F35" w:rsidRPr="0057004F" w:rsidRDefault="00F82348" w:rsidP="3D26B1FF">
      <w:pPr>
        <w:pStyle w:val="Subtitle"/>
        <w:rPr>
          <w:color w:val="auto"/>
          <w:lang w:val="nl-NL"/>
        </w:rPr>
      </w:pPr>
      <w:r w:rsidRPr="0057004F">
        <w:rPr>
          <w:b/>
          <w:color w:val="auto"/>
          <w:lang w:val="nl-NL"/>
        </w:rPr>
        <w:t xml:space="preserve">AI-ondersteunde </w:t>
      </w:r>
      <w:r w:rsidR="00913489" w:rsidRPr="0057004F">
        <w:rPr>
          <w:b/>
          <w:color w:val="auto"/>
          <w:lang w:val="nl-NL"/>
        </w:rPr>
        <w:t xml:space="preserve">dashboard </w:t>
      </w:r>
      <w:r w:rsidRPr="0057004F">
        <w:rPr>
          <w:b/>
          <w:color w:val="auto"/>
          <w:lang w:val="nl-NL"/>
        </w:rPr>
        <w:t>voor leerlingen</w:t>
      </w:r>
      <w:r w:rsidR="005F7F35" w:rsidRPr="0057004F">
        <w:rPr>
          <w:color w:val="auto"/>
          <w:lang w:val="nl-NL"/>
        </w:rPr>
        <w:t xml:space="preserve"> </w:t>
      </w:r>
    </w:p>
    <w:p w14:paraId="56362E39" w14:textId="51EA0C9C" w:rsidR="005F7F35" w:rsidRPr="00913489" w:rsidRDefault="005F7F35" w:rsidP="005F7F35">
      <w:pPr>
        <w:pStyle w:val="NoSpacing"/>
        <w:rPr>
          <w:lang w:val="nl-NL"/>
        </w:rPr>
      </w:pPr>
      <w:r w:rsidRPr="00913489">
        <w:rPr>
          <w:lang w:val="nl-NL"/>
        </w:rPr>
        <w:t xml:space="preserve">Naam: </w:t>
      </w:r>
      <w:r w:rsidR="00913489">
        <w:rPr>
          <w:lang w:val="nl-NL"/>
        </w:rPr>
        <w:t>Yassien Boughlala</w:t>
      </w:r>
    </w:p>
    <w:p w14:paraId="77981DFD" w14:textId="3AFCBE4F" w:rsidR="005F7F35" w:rsidRPr="002F3640" w:rsidRDefault="005F7F35" w:rsidP="005F7F35">
      <w:pPr>
        <w:pStyle w:val="NoSpacing"/>
        <w:rPr>
          <w:lang w:val="nl-NL"/>
        </w:rPr>
      </w:pPr>
      <w:r w:rsidRPr="002F3640">
        <w:rPr>
          <w:lang w:val="nl-NL"/>
        </w:rPr>
        <w:t xml:space="preserve">Studentnummer: </w:t>
      </w:r>
      <w:r w:rsidR="00913489">
        <w:rPr>
          <w:lang w:val="nl-NL"/>
        </w:rPr>
        <w:t>5101409</w:t>
      </w:r>
    </w:p>
    <w:p w14:paraId="21C37896" w14:textId="77777777" w:rsidR="005F7F35" w:rsidRPr="002F3640" w:rsidRDefault="005F7F35" w:rsidP="005F7F35">
      <w:pPr>
        <w:pStyle w:val="NoSpacing"/>
        <w:rPr>
          <w:lang w:val="nl-NL"/>
        </w:rPr>
      </w:pPr>
      <w:r w:rsidRPr="002F3640">
        <w:rPr>
          <w:lang w:val="nl-NL"/>
        </w:rPr>
        <w:t>Iteratie: 1</w:t>
      </w:r>
    </w:p>
    <w:p w14:paraId="62F5C7C4" w14:textId="77777777" w:rsidR="005F7F35" w:rsidRPr="002F3640" w:rsidRDefault="005F7F35" w:rsidP="005F7F35">
      <w:pPr>
        <w:pStyle w:val="NoSpacing"/>
        <w:rPr>
          <w:lang w:val="nl-NL"/>
        </w:rPr>
      </w:pPr>
    </w:p>
    <w:p w14:paraId="09FD89AA" w14:textId="77777777" w:rsidR="005F7F35" w:rsidRPr="002F3640" w:rsidRDefault="005F7F35" w:rsidP="005F7F35">
      <w:pPr>
        <w:pStyle w:val="NoSpacing"/>
        <w:rPr>
          <w:lang w:val="nl-NL"/>
        </w:rPr>
      </w:pPr>
    </w:p>
    <w:p w14:paraId="5E9701F8" w14:textId="77777777" w:rsidR="005F7F35" w:rsidRPr="002F3640" w:rsidRDefault="005F7F35" w:rsidP="005F7F35">
      <w:pPr>
        <w:pStyle w:val="NoSpacing"/>
        <w:rPr>
          <w:lang w:val="nl-NL"/>
        </w:rPr>
      </w:pPr>
    </w:p>
    <w:p w14:paraId="62335E4F" w14:textId="77777777" w:rsidR="005F7F35" w:rsidRPr="002F3640" w:rsidRDefault="005F7F35" w:rsidP="005F7F35">
      <w:pPr>
        <w:pStyle w:val="NoSpacing"/>
        <w:rPr>
          <w:lang w:val="nl-NL"/>
        </w:rPr>
      </w:pPr>
    </w:p>
    <w:p w14:paraId="67B5E705" w14:textId="77777777" w:rsidR="005F7F35" w:rsidRPr="002F3640" w:rsidRDefault="005F7F35" w:rsidP="005F7F35">
      <w:pPr>
        <w:pStyle w:val="NoSpacing"/>
        <w:rPr>
          <w:lang w:val="nl-NL"/>
        </w:rPr>
      </w:pPr>
    </w:p>
    <w:p w14:paraId="486CA15A" w14:textId="77777777" w:rsidR="005F7F35" w:rsidRPr="002F3640" w:rsidRDefault="005F7F35" w:rsidP="005F7F35">
      <w:pPr>
        <w:pStyle w:val="NoSpacing"/>
        <w:rPr>
          <w:lang w:val="nl-NL"/>
        </w:rPr>
      </w:pPr>
    </w:p>
    <w:p w14:paraId="0A76E12D" w14:textId="77777777" w:rsidR="005F7F35" w:rsidRPr="002F3640" w:rsidRDefault="005F7F35" w:rsidP="005F7F35">
      <w:pPr>
        <w:pStyle w:val="NoSpacing"/>
        <w:rPr>
          <w:lang w:val="nl-NL"/>
        </w:rPr>
      </w:pPr>
    </w:p>
    <w:p w14:paraId="3E6C3DB4" w14:textId="77777777" w:rsidR="005F7F35" w:rsidRPr="0057004F" w:rsidRDefault="005F7F35" w:rsidP="3D26B1FF">
      <w:pPr>
        <w:pStyle w:val="Heading1"/>
        <w:rPr>
          <w:color w:val="auto"/>
          <w:lang w:val="nl-NL"/>
        </w:rPr>
      </w:pPr>
      <w:bookmarkStart w:id="0" w:name="_Toc232770166"/>
      <w:r w:rsidRPr="0057004F">
        <w:rPr>
          <w:color w:val="auto"/>
          <w:lang w:val="nl-NL"/>
        </w:rPr>
        <w:t>Inleiding:</w:t>
      </w:r>
      <w:bookmarkEnd w:id="0"/>
    </w:p>
    <w:p w14:paraId="3B196BB5" w14:textId="0094367B" w:rsidR="00913489" w:rsidRPr="00913489" w:rsidRDefault="00913489" w:rsidP="00913489">
      <w:pPr>
        <w:rPr>
          <w:lang w:val="nl-NL"/>
        </w:rPr>
      </w:pPr>
      <w:r w:rsidRPr="00913489">
        <w:rPr>
          <w:lang w:val="nl-NL"/>
        </w:rPr>
        <w:t xml:space="preserve">Het Junior AI League Dashboard is een interactieve webapplicatie waarmee deelnemende teams (leerlingen) stap voor stap door een projectcyclus worden begeleid. De app is bedoeld voor kinderen en jongeren van ongeveer </w:t>
      </w:r>
      <w:r w:rsidR="0057004F">
        <w:rPr>
          <w:lang w:val="nl-NL"/>
        </w:rPr>
        <w:t>10</w:t>
      </w:r>
      <w:r w:rsidRPr="00913489">
        <w:rPr>
          <w:lang w:val="nl-NL"/>
        </w:rPr>
        <w:t xml:space="preserve"> tot 15 jaar die werken aan een innovatieve AI-oplossing (zoals de plastic soep).</w:t>
      </w:r>
    </w:p>
    <w:p w14:paraId="5945CC3B" w14:textId="77777777" w:rsidR="00913489" w:rsidRPr="00913489" w:rsidRDefault="00913489" w:rsidP="00913489">
      <w:pPr>
        <w:rPr>
          <w:lang w:val="nl-NL"/>
        </w:rPr>
      </w:pPr>
      <w:r w:rsidRPr="00913489">
        <w:rPr>
          <w:lang w:val="nl-NL"/>
        </w:rPr>
        <w:t>Het doel van het dashboard is niet om het denkwerk van het team over te nemen, maar om hen didactisch te begeleiden van brainstorm tot eindpitch. De applicatie maakt gebruik van interactieve AI-coaches (weergegeven via GIF-avatars) die vragen stellen in plaats van direct antwoorden te geven.</w:t>
      </w:r>
    </w:p>
    <w:p w14:paraId="65B8DD3B" w14:textId="77777777" w:rsidR="00913489" w:rsidRPr="00913489" w:rsidRDefault="00913489" w:rsidP="00913489">
      <w:pPr>
        <w:rPr>
          <w:lang w:val="nl-NL"/>
        </w:rPr>
      </w:pPr>
      <w:r w:rsidRPr="00913489">
        <w:rPr>
          <w:lang w:val="nl-NL"/>
        </w:rPr>
        <w:t>Daarnaast bevat het dashboard creatieve AI-tools (zoals een muziekgenerator, poster-generator en een PowerPoint-builder) om de ideeën van de leerlingen visueel en auditief tot leven te brengen.</w:t>
      </w:r>
    </w:p>
    <w:p w14:paraId="5987F7E2" w14:textId="77777777" w:rsidR="005F7F35" w:rsidRPr="00913489" w:rsidRDefault="005F7F35" w:rsidP="005F7F35">
      <w:pPr>
        <w:rPr>
          <w:lang w:val="nl-NL"/>
        </w:rPr>
      </w:pPr>
    </w:p>
    <w:p w14:paraId="503D7C9B" w14:textId="77777777" w:rsidR="005F7F35" w:rsidRPr="0057004F" w:rsidRDefault="005F7F35" w:rsidP="005F7F35">
      <w:pPr>
        <w:rPr>
          <w:lang w:val="nl-NL"/>
        </w:rPr>
      </w:pPr>
    </w:p>
    <w:p w14:paraId="61E2288A" w14:textId="77777777" w:rsidR="005F7F35" w:rsidRPr="0057004F" w:rsidRDefault="005F7F35" w:rsidP="005F7F35">
      <w:pPr>
        <w:rPr>
          <w:lang w:val="nl-NL"/>
        </w:rPr>
      </w:pPr>
    </w:p>
    <w:p w14:paraId="3C3A14FE" w14:textId="77777777" w:rsidR="005F7F35" w:rsidRPr="0057004F" w:rsidRDefault="005F7F35" w:rsidP="005F7F35">
      <w:pPr>
        <w:rPr>
          <w:lang w:val="nl-NL"/>
        </w:rPr>
      </w:pPr>
    </w:p>
    <w:p w14:paraId="1B442C77" w14:textId="77777777" w:rsidR="005F7F35" w:rsidRPr="0057004F" w:rsidRDefault="005F7F35" w:rsidP="005F7F35">
      <w:pPr>
        <w:rPr>
          <w:lang w:val="nl-NL"/>
        </w:rPr>
      </w:pPr>
    </w:p>
    <w:p w14:paraId="216AA30E" w14:textId="77777777" w:rsidR="005F7F35" w:rsidRPr="0057004F" w:rsidRDefault="005F7F35" w:rsidP="005F7F35">
      <w:pPr>
        <w:rPr>
          <w:lang w:val="nl-NL"/>
        </w:rPr>
      </w:pPr>
    </w:p>
    <w:p w14:paraId="12FE110D" w14:textId="77777777" w:rsidR="005F7F35" w:rsidRPr="0057004F" w:rsidRDefault="005F7F35" w:rsidP="005F7F35">
      <w:pPr>
        <w:rPr>
          <w:lang w:val="nl-NL"/>
        </w:rPr>
      </w:pPr>
    </w:p>
    <w:p w14:paraId="37E0E5B5" w14:textId="77777777" w:rsidR="005F7F35" w:rsidRPr="0057004F" w:rsidRDefault="005F7F35" w:rsidP="005F7F35">
      <w:pPr>
        <w:rPr>
          <w:lang w:val="nl-NL"/>
        </w:rPr>
      </w:pPr>
    </w:p>
    <w:p w14:paraId="49D91D41" w14:textId="77777777" w:rsidR="005F7F35" w:rsidRPr="0057004F" w:rsidRDefault="005F7F35" w:rsidP="005F7F35">
      <w:pPr>
        <w:rPr>
          <w:lang w:val="nl-NL"/>
        </w:rPr>
      </w:pPr>
    </w:p>
    <w:p w14:paraId="294431EA" w14:textId="77777777" w:rsidR="005F7F35" w:rsidRPr="0057004F" w:rsidRDefault="005F7F35" w:rsidP="005F7F35">
      <w:pPr>
        <w:rPr>
          <w:lang w:val="nl-NL"/>
        </w:rPr>
      </w:pPr>
    </w:p>
    <w:p w14:paraId="383B95AE" w14:textId="77777777" w:rsidR="005F7F35" w:rsidRPr="0057004F" w:rsidRDefault="005F7F35" w:rsidP="005F7F35">
      <w:pPr>
        <w:rPr>
          <w:lang w:val="nl-NL"/>
        </w:rPr>
      </w:pPr>
    </w:p>
    <w:p w14:paraId="60EA0C7A" w14:textId="77777777" w:rsidR="005F7F35" w:rsidRPr="0057004F" w:rsidRDefault="005F7F35" w:rsidP="005F7F35">
      <w:pPr>
        <w:rPr>
          <w:lang w:val="nl-NL"/>
        </w:rPr>
      </w:pPr>
    </w:p>
    <w:p w14:paraId="0DED7D1D" w14:textId="77777777" w:rsidR="005F7F35" w:rsidRPr="0057004F" w:rsidRDefault="005F7F35" w:rsidP="005F7F35">
      <w:pPr>
        <w:rPr>
          <w:lang w:val="nl-NL"/>
        </w:rPr>
      </w:pPr>
    </w:p>
    <w:p w14:paraId="6AE57E60" w14:textId="77777777" w:rsidR="005F7F35" w:rsidRPr="0057004F" w:rsidRDefault="005F7F35" w:rsidP="005F7F35">
      <w:pPr>
        <w:rPr>
          <w:lang w:val="nl-NL"/>
        </w:rPr>
      </w:pPr>
    </w:p>
    <w:p w14:paraId="2C040C2E" w14:textId="6697F167" w:rsidR="005F7F35" w:rsidRPr="0057004F" w:rsidRDefault="008964EA" w:rsidP="005F7F35">
      <w:pPr>
        <w:rPr>
          <w:lang w:val="nl-NL"/>
        </w:rPr>
      </w:pPr>
      <w:r w:rsidRPr="0057004F">
        <w:rPr>
          <w:lang w:val="nl-NL"/>
        </w:rPr>
        <w:br w:type="page"/>
      </w:r>
    </w:p>
    <w:sdt>
      <w:sdtPr>
        <w:rPr>
          <w:rFonts w:asciiTheme="minorHAnsi" w:eastAsiaTheme="minorEastAsia" w:hAnsiTheme="minorHAnsi" w:cstheme="minorBidi"/>
          <w:color w:val="auto"/>
          <w:kern w:val="2"/>
          <w:sz w:val="24"/>
          <w:szCs w:val="24"/>
          <w:lang w:val="nl-NL"/>
          <w14:ligatures w14:val="standardContextual"/>
        </w:rPr>
        <w:id w:val="-820732377"/>
        <w:docPartObj>
          <w:docPartGallery w:val="Table of Contents"/>
          <w:docPartUnique/>
        </w:docPartObj>
      </w:sdtPr>
      <w:sdtEndPr>
        <w:rPr>
          <w:b/>
          <w:bCs/>
        </w:rPr>
      </w:sdtEndPr>
      <w:sdtContent>
        <w:p w14:paraId="233B18E7" w14:textId="7BA7A066" w:rsidR="005F7F35" w:rsidRPr="002F3640" w:rsidRDefault="005F7F35" w:rsidP="005F7F35">
          <w:pPr>
            <w:pStyle w:val="TOCHeading"/>
            <w:rPr>
              <w:color w:val="auto"/>
              <w:lang w:val="nl-NL"/>
            </w:rPr>
          </w:pPr>
          <w:r w:rsidRPr="002F3640">
            <w:rPr>
              <w:color w:val="auto"/>
              <w:lang w:val="nl-NL"/>
            </w:rPr>
            <w:t>Inhoudsopgave:</w:t>
          </w:r>
        </w:p>
        <w:p w14:paraId="2F9F9BE9" w14:textId="3A4A4CAE" w:rsidR="00913489" w:rsidRDefault="005F7F35">
          <w:pPr>
            <w:pStyle w:val="TOC1"/>
            <w:tabs>
              <w:tab w:val="right" w:leader="dot" w:pos="9016"/>
            </w:tabs>
            <w:rPr>
              <w:rFonts w:eastAsiaTheme="minorEastAsia"/>
              <w:noProof/>
              <w:lang w:eastAsia="zh-TW"/>
            </w:rPr>
          </w:pPr>
          <w:r w:rsidRPr="002F3640">
            <w:fldChar w:fldCharType="begin"/>
          </w:r>
          <w:r w:rsidRPr="002F3640">
            <w:instrText xml:space="preserve"> TOC \o "1-3" \h \z \u </w:instrText>
          </w:r>
          <w:r w:rsidRPr="002F3640">
            <w:fldChar w:fldCharType="separate"/>
          </w:r>
          <w:hyperlink w:anchor="_Toc232770166" w:history="1">
            <w:r w:rsidR="00913489" w:rsidRPr="00DF4F9B">
              <w:rPr>
                <w:rStyle w:val="Hyperlink"/>
                <w:noProof/>
              </w:rPr>
              <w:t>Inleiding:</w:t>
            </w:r>
            <w:r w:rsidR="00913489">
              <w:rPr>
                <w:noProof/>
                <w:webHidden/>
              </w:rPr>
              <w:tab/>
            </w:r>
            <w:r w:rsidR="00913489">
              <w:rPr>
                <w:noProof/>
                <w:webHidden/>
              </w:rPr>
              <w:fldChar w:fldCharType="begin"/>
            </w:r>
            <w:r w:rsidR="00913489">
              <w:rPr>
                <w:noProof/>
                <w:webHidden/>
              </w:rPr>
              <w:instrText xml:space="preserve"> PAGEREF _Toc232770166 \h </w:instrText>
            </w:r>
            <w:r w:rsidR="00913489">
              <w:rPr>
                <w:noProof/>
                <w:webHidden/>
              </w:rPr>
            </w:r>
            <w:r w:rsidR="00913489">
              <w:rPr>
                <w:noProof/>
                <w:webHidden/>
              </w:rPr>
              <w:fldChar w:fldCharType="separate"/>
            </w:r>
            <w:r w:rsidR="00913489">
              <w:rPr>
                <w:noProof/>
                <w:webHidden/>
              </w:rPr>
              <w:t>2</w:t>
            </w:r>
            <w:r w:rsidR="00913489">
              <w:rPr>
                <w:noProof/>
                <w:webHidden/>
              </w:rPr>
              <w:fldChar w:fldCharType="end"/>
            </w:r>
          </w:hyperlink>
        </w:p>
        <w:p w14:paraId="192CF67D" w14:textId="0E2693B0" w:rsidR="00913489" w:rsidRDefault="00913489">
          <w:pPr>
            <w:pStyle w:val="TOC1"/>
            <w:tabs>
              <w:tab w:val="right" w:leader="dot" w:pos="9016"/>
            </w:tabs>
            <w:rPr>
              <w:rFonts w:eastAsiaTheme="minorEastAsia"/>
              <w:noProof/>
              <w:lang w:eastAsia="zh-TW"/>
            </w:rPr>
          </w:pPr>
          <w:hyperlink w:anchor="_Toc232770167" w:history="1">
            <w:r w:rsidRPr="00DF4F9B">
              <w:rPr>
                <w:rStyle w:val="Hyperlink"/>
                <w:noProof/>
              </w:rPr>
              <w:t>Probleemstelling</w:t>
            </w:r>
            <w:r>
              <w:rPr>
                <w:noProof/>
                <w:webHidden/>
              </w:rPr>
              <w:tab/>
            </w:r>
            <w:r>
              <w:rPr>
                <w:noProof/>
                <w:webHidden/>
              </w:rPr>
              <w:fldChar w:fldCharType="begin"/>
            </w:r>
            <w:r>
              <w:rPr>
                <w:noProof/>
                <w:webHidden/>
              </w:rPr>
              <w:instrText xml:space="preserve"> PAGEREF _Toc232770167 \h </w:instrText>
            </w:r>
            <w:r>
              <w:rPr>
                <w:noProof/>
                <w:webHidden/>
              </w:rPr>
            </w:r>
            <w:r>
              <w:rPr>
                <w:noProof/>
                <w:webHidden/>
              </w:rPr>
              <w:fldChar w:fldCharType="separate"/>
            </w:r>
            <w:r>
              <w:rPr>
                <w:noProof/>
                <w:webHidden/>
              </w:rPr>
              <w:t>3</w:t>
            </w:r>
            <w:r>
              <w:rPr>
                <w:noProof/>
                <w:webHidden/>
              </w:rPr>
              <w:fldChar w:fldCharType="end"/>
            </w:r>
          </w:hyperlink>
        </w:p>
        <w:p w14:paraId="6CF8DFC4" w14:textId="099A9E8E" w:rsidR="00913489" w:rsidRDefault="00913489">
          <w:pPr>
            <w:pStyle w:val="TOC1"/>
            <w:tabs>
              <w:tab w:val="right" w:leader="dot" w:pos="9016"/>
            </w:tabs>
            <w:rPr>
              <w:rFonts w:eastAsiaTheme="minorEastAsia"/>
              <w:noProof/>
              <w:lang w:eastAsia="zh-TW"/>
            </w:rPr>
          </w:pPr>
          <w:hyperlink w:anchor="_Toc232770168" w:history="1">
            <w:r w:rsidRPr="00DF4F9B">
              <w:rPr>
                <w:rStyle w:val="Hyperlink"/>
                <w:noProof/>
              </w:rPr>
              <w:t>Doelgroep</w:t>
            </w:r>
            <w:r>
              <w:rPr>
                <w:noProof/>
                <w:webHidden/>
              </w:rPr>
              <w:tab/>
            </w:r>
            <w:r>
              <w:rPr>
                <w:noProof/>
                <w:webHidden/>
              </w:rPr>
              <w:fldChar w:fldCharType="begin"/>
            </w:r>
            <w:r>
              <w:rPr>
                <w:noProof/>
                <w:webHidden/>
              </w:rPr>
              <w:instrText xml:space="preserve"> PAGEREF _Toc232770168 \h </w:instrText>
            </w:r>
            <w:r>
              <w:rPr>
                <w:noProof/>
                <w:webHidden/>
              </w:rPr>
            </w:r>
            <w:r>
              <w:rPr>
                <w:noProof/>
                <w:webHidden/>
              </w:rPr>
              <w:fldChar w:fldCharType="separate"/>
            </w:r>
            <w:r>
              <w:rPr>
                <w:noProof/>
                <w:webHidden/>
              </w:rPr>
              <w:t>3</w:t>
            </w:r>
            <w:r>
              <w:rPr>
                <w:noProof/>
                <w:webHidden/>
              </w:rPr>
              <w:fldChar w:fldCharType="end"/>
            </w:r>
          </w:hyperlink>
        </w:p>
        <w:p w14:paraId="22AD518C" w14:textId="12B5CB82" w:rsidR="00913489" w:rsidRDefault="00913489">
          <w:pPr>
            <w:pStyle w:val="TOC1"/>
            <w:tabs>
              <w:tab w:val="right" w:leader="dot" w:pos="9016"/>
            </w:tabs>
            <w:rPr>
              <w:rFonts w:eastAsiaTheme="minorEastAsia"/>
              <w:noProof/>
              <w:lang w:eastAsia="zh-TW"/>
            </w:rPr>
          </w:pPr>
          <w:hyperlink w:anchor="_Toc232770169" w:history="1">
            <w:r w:rsidRPr="00DF4F9B">
              <w:rPr>
                <w:rStyle w:val="Hyperlink"/>
                <w:noProof/>
              </w:rPr>
              <w:t>Productvisie</w:t>
            </w:r>
            <w:r>
              <w:rPr>
                <w:noProof/>
                <w:webHidden/>
              </w:rPr>
              <w:tab/>
            </w:r>
            <w:r>
              <w:rPr>
                <w:noProof/>
                <w:webHidden/>
              </w:rPr>
              <w:fldChar w:fldCharType="begin"/>
            </w:r>
            <w:r>
              <w:rPr>
                <w:noProof/>
                <w:webHidden/>
              </w:rPr>
              <w:instrText xml:space="preserve"> PAGEREF _Toc232770169 \h </w:instrText>
            </w:r>
            <w:r>
              <w:rPr>
                <w:noProof/>
                <w:webHidden/>
              </w:rPr>
            </w:r>
            <w:r>
              <w:rPr>
                <w:noProof/>
                <w:webHidden/>
              </w:rPr>
              <w:fldChar w:fldCharType="separate"/>
            </w:r>
            <w:r>
              <w:rPr>
                <w:noProof/>
                <w:webHidden/>
              </w:rPr>
              <w:t>4</w:t>
            </w:r>
            <w:r>
              <w:rPr>
                <w:noProof/>
                <w:webHidden/>
              </w:rPr>
              <w:fldChar w:fldCharType="end"/>
            </w:r>
          </w:hyperlink>
        </w:p>
        <w:p w14:paraId="6E1E3EB3" w14:textId="19E8DCD3" w:rsidR="00913489" w:rsidRDefault="00913489">
          <w:pPr>
            <w:pStyle w:val="TOC1"/>
            <w:tabs>
              <w:tab w:val="right" w:leader="dot" w:pos="9016"/>
            </w:tabs>
            <w:rPr>
              <w:rFonts w:eastAsiaTheme="minorEastAsia"/>
              <w:noProof/>
              <w:lang w:eastAsia="zh-TW"/>
            </w:rPr>
          </w:pPr>
          <w:hyperlink w:anchor="_Toc232770170" w:history="1">
            <w:r w:rsidRPr="00DF4F9B">
              <w:rPr>
                <w:rStyle w:val="Hyperlink"/>
                <w:noProof/>
              </w:rPr>
              <w:t>Huidige status</w:t>
            </w:r>
            <w:r>
              <w:rPr>
                <w:noProof/>
                <w:webHidden/>
              </w:rPr>
              <w:tab/>
            </w:r>
            <w:r>
              <w:rPr>
                <w:noProof/>
                <w:webHidden/>
              </w:rPr>
              <w:fldChar w:fldCharType="begin"/>
            </w:r>
            <w:r>
              <w:rPr>
                <w:noProof/>
                <w:webHidden/>
              </w:rPr>
              <w:instrText xml:space="preserve"> PAGEREF _Toc232770170 \h </w:instrText>
            </w:r>
            <w:r>
              <w:rPr>
                <w:noProof/>
                <w:webHidden/>
              </w:rPr>
            </w:r>
            <w:r>
              <w:rPr>
                <w:noProof/>
                <w:webHidden/>
              </w:rPr>
              <w:fldChar w:fldCharType="separate"/>
            </w:r>
            <w:r>
              <w:rPr>
                <w:noProof/>
                <w:webHidden/>
              </w:rPr>
              <w:t>4</w:t>
            </w:r>
            <w:r>
              <w:rPr>
                <w:noProof/>
                <w:webHidden/>
              </w:rPr>
              <w:fldChar w:fldCharType="end"/>
            </w:r>
          </w:hyperlink>
        </w:p>
        <w:p w14:paraId="195846E0" w14:textId="74700B78" w:rsidR="00913489" w:rsidRDefault="00913489">
          <w:pPr>
            <w:pStyle w:val="TOC1"/>
            <w:tabs>
              <w:tab w:val="right" w:leader="dot" w:pos="9016"/>
            </w:tabs>
            <w:rPr>
              <w:rFonts w:eastAsiaTheme="minorEastAsia"/>
              <w:noProof/>
              <w:lang w:eastAsia="zh-TW"/>
            </w:rPr>
          </w:pPr>
          <w:hyperlink w:anchor="_Toc232770171" w:history="1">
            <w:r w:rsidRPr="00DF4F9B">
              <w:rPr>
                <w:rStyle w:val="Hyperlink"/>
                <w:noProof/>
              </w:rPr>
              <w:t>Doelen</w:t>
            </w:r>
            <w:r>
              <w:rPr>
                <w:noProof/>
                <w:webHidden/>
              </w:rPr>
              <w:tab/>
            </w:r>
            <w:r>
              <w:rPr>
                <w:noProof/>
                <w:webHidden/>
              </w:rPr>
              <w:fldChar w:fldCharType="begin"/>
            </w:r>
            <w:r>
              <w:rPr>
                <w:noProof/>
                <w:webHidden/>
              </w:rPr>
              <w:instrText xml:space="preserve"> PAGEREF _Toc232770171 \h </w:instrText>
            </w:r>
            <w:r>
              <w:rPr>
                <w:noProof/>
                <w:webHidden/>
              </w:rPr>
            </w:r>
            <w:r>
              <w:rPr>
                <w:noProof/>
                <w:webHidden/>
              </w:rPr>
              <w:fldChar w:fldCharType="separate"/>
            </w:r>
            <w:r>
              <w:rPr>
                <w:noProof/>
                <w:webHidden/>
              </w:rPr>
              <w:t>4</w:t>
            </w:r>
            <w:r>
              <w:rPr>
                <w:noProof/>
                <w:webHidden/>
              </w:rPr>
              <w:fldChar w:fldCharType="end"/>
            </w:r>
          </w:hyperlink>
        </w:p>
        <w:p w14:paraId="6AA3BDF0" w14:textId="64DAD77B" w:rsidR="00913489" w:rsidRDefault="00913489">
          <w:pPr>
            <w:pStyle w:val="TOC1"/>
            <w:tabs>
              <w:tab w:val="right" w:leader="dot" w:pos="9016"/>
            </w:tabs>
            <w:rPr>
              <w:rFonts w:eastAsiaTheme="minorEastAsia"/>
              <w:noProof/>
              <w:lang w:eastAsia="zh-TW"/>
            </w:rPr>
          </w:pPr>
          <w:hyperlink w:anchor="_Toc232770172" w:history="1">
            <w:r w:rsidRPr="00DF4F9B">
              <w:rPr>
                <w:rStyle w:val="Hyperlink"/>
                <w:noProof/>
              </w:rPr>
              <w:t>Leerdoelen voor de gebruiker</w:t>
            </w:r>
            <w:r>
              <w:rPr>
                <w:noProof/>
                <w:webHidden/>
              </w:rPr>
              <w:tab/>
            </w:r>
            <w:r>
              <w:rPr>
                <w:noProof/>
                <w:webHidden/>
              </w:rPr>
              <w:fldChar w:fldCharType="begin"/>
            </w:r>
            <w:r>
              <w:rPr>
                <w:noProof/>
                <w:webHidden/>
              </w:rPr>
              <w:instrText xml:space="preserve"> PAGEREF _Toc232770172 \h </w:instrText>
            </w:r>
            <w:r>
              <w:rPr>
                <w:noProof/>
                <w:webHidden/>
              </w:rPr>
            </w:r>
            <w:r>
              <w:rPr>
                <w:noProof/>
                <w:webHidden/>
              </w:rPr>
              <w:fldChar w:fldCharType="separate"/>
            </w:r>
            <w:r>
              <w:rPr>
                <w:noProof/>
                <w:webHidden/>
              </w:rPr>
              <w:t>5</w:t>
            </w:r>
            <w:r>
              <w:rPr>
                <w:noProof/>
                <w:webHidden/>
              </w:rPr>
              <w:fldChar w:fldCharType="end"/>
            </w:r>
          </w:hyperlink>
        </w:p>
        <w:p w14:paraId="26BA93BB" w14:textId="444E76C2" w:rsidR="00913489" w:rsidRDefault="00913489">
          <w:pPr>
            <w:pStyle w:val="TOC1"/>
            <w:tabs>
              <w:tab w:val="right" w:leader="dot" w:pos="9016"/>
            </w:tabs>
            <w:rPr>
              <w:rFonts w:eastAsiaTheme="minorEastAsia"/>
              <w:noProof/>
              <w:lang w:eastAsia="zh-TW"/>
            </w:rPr>
          </w:pPr>
          <w:hyperlink w:anchor="_Toc232770173" w:history="1">
            <w:r w:rsidRPr="00DF4F9B">
              <w:rPr>
                <w:rStyle w:val="Hyperlink"/>
                <w:noProof/>
              </w:rPr>
              <w:t>Niet Doelen voor gebruiken</w:t>
            </w:r>
            <w:r>
              <w:rPr>
                <w:noProof/>
                <w:webHidden/>
              </w:rPr>
              <w:tab/>
            </w:r>
            <w:r>
              <w:rPr>
                <w:noProof/>
                <w:webHidden/>
              </w:rPr>
              <w:fldChar w:fldCharType="begin"/>
            </w:r>
            <w:r>
              <w:rPr>
                <w:noProof/>
                <w:webHidden/>
              </w:rPr>
              <w:instrText xml:space="preserve"> PAGEREF _Toc232770173 \h </w:instrText>
            </w:r>
            <w:r>
              <w:rPr>
                <w:noProof/>
                <w:webHidden/>
              </w:rPr>
            </w:r>
            <w:r>
              <w:rPr>
                <w:noProof/>
                <w:webHidden/>
              </w:rPr>
              <w:fldChar w:fldCharType="separate"/>
            </w:r>
            <w:r>
              <w:rPr>
                <w:noProof/>
                <w:webHidden/>
              </w:rPr>
              <w:t>5</w:t>
            </w:r>
            <w:r>
              <w:rPr>
                <w:noProof/>
                <w:webHidden/>
              </w:rPr>
              <w:fldChar w:fldCharType="end"/>
            </w:r>
          </w:hyperlink>
        </w:p>
        <w:p w14:paraId="5EC223DB" w14:textId="4842D78F" w:rsidR="00913489" w:rsidRDefault="00913489">
          <w:pPr>
            <w:pStyle w:val="TOC1"/>
            <w:tabs>
              <w:tab w:val="right" w:leader="dot" w:pos="9016"/>
            </w:tabs>
            <w:rPr>
              <w:rFonts w:eastAsiaTheme="minorEastAsia"/>
              <w:noProof/>
              <w:lang w:eastAsia="zh-TW"/>
            </w:rPr>
          </w:pPr>
          <w:hyperlink w:anchor="_Toc232770174" w:history="1">
            <w:r w:rsidRPr="00DF4F9B">
              <w:rPr>
                <w:rStyle w:val="Hyperlink"/>
                <w:noProof/>
              </w:rPr>
              <w:t>Kernfunctionaliteiten</w:t>
            </w:r>
            <w:r>
              <w:rPr>
                <w:noProof/>
                <w:webHidden/>
              </w:rPr>
              <w:tab/>
            </w:r>
            <w:r>
              <w:rPr>
                <w:noProof/>
                <w:webHidden/>
              </w:rPr>
              <w:fldChar w:fldCharType="begin"/>
            </w:r>
            <w:r>
              <w:rPr>
                <w:noProof/>
                <w:webHidden/>
              </w:rPr>
              <w:instrText xml:space="preserve"> PAGEREF _Toc232770174 \h </w:instrText>
            </w:r>
            <w:r>
              <w:rPr>
                <w:noProof/>
                <w:webHidden/>
              </w:rPr>
            </w:r>
            <w:r>
              <w:rPr>
                <w:noProof/>
                <w:webHidden/>
              </w:rPr>
              <w:fldChar w:fldCharType="separate"/>
            </w:r>
            <w:r>
              <w:rPr>
                <w:noProof/>
                <w:webHidden/>
              </w:rPr>
              <w:t>5</w:t>
            </w:r>
            <w:r>
              <w:rPr>
                <w:noProof/>
                <w:webHidden/>
              </w:rPr>
              <w:fldChar w:fldCharType="end"/>
            </w:r>
          </w:hyperlink>
        </w:p>
        <w:p w14:paraId="58E667DE" w14:textId="0B16D44B" w:rsidR="00913489" w:rsidRDefault="00913489">
          <w:pPr>
            <w:pStyle w:val="TOC1"/>
            <w:tabs>
              <w:tab w:val="right" w:leader="dot" w:pos="9016"/>
            </w:tabs>
            <w:rPr>
              <w:rFonts w:eastAsiaTheme="minorEastAsia"/>
              <w:noProof/>
              <w:lang w:eastAsia="zh-TW"/>
            </w:rPr>
          </w:pPr>
          <w:hyperlink w:anchor="_Toc232770175" w:history="1">
            <w:r w:rsidRPr="00DF4F9B">
              <w:rPr>
                <w:rStyle w:val="Hyperlink"/>
                <w:noProof/>
              </w:rPr>
              <w:t>UX-principes</w:t>
            </w:r>
            <w:r>
              <w:rPr>
                <w:noProof/>
                <w:webHidden/>
              </w:rPr>
              <w:tab/>
            </w:r>
            <w:r>
              <w:rPr>
                <w:noProof/>
                <w:webHidden/>
              </w:rPr>
              <w:fldChar w:fldCharType="begin"/>
            </w:r>
            <w:r>
              <w:rPr>
                <w:noProof/>
                <w:webHidden/>
              </w:rPr>
              <w:instrText xml:space="preserve"> PAGEREF _Toc232770175 \h </w:instrText>
            </w:r>
            <w:r>
              <w:rPr>
                <w:noProof/>
                <w:webHidden/>
              </w:rPr>
            </w:r>
            <w:r>
              <w:rPr>
                <w:noProof/>
                <w:webHidden/>
              </w:rPr>
              <w:fldChar w:fldCharType="separate"/>
            </w:r>
            <w:r>
              <w:rPr>
                <w:noProof/>
                <w:webHidden/>
              </w:rPr>
              <w:t>6</w:t>
            </w:r>
            <w:r>
              <w:rPr>
                <w:noProof/>
                <w:webHidden/>
              </w:rPr>
              <w:fldChar w:fldCharType="end"/>
            </w:r>
          </w:hyperlink>
        </w:p>
        <w:p w14:paraId="1A2B8B4A" w14:textId="3A0B247A" w:rsidR="00913489" w:rsidRDefault="00913489">
          <w:pPr>
            <w:pStyle w:val="TOC1"/>
            <w:tabs>
              <w:tab w:val="right" w:leader="dot" w:pos="9016"/>
            </w:tabs>
            <w:rPr>
              <w:rFonts w:eastAsiaTheme="minorEastAsia"/>
              <w:noProof/>
              <w:lang w:eastAsia="zh-TW"/>
            </w:rPr>
          </w:pPr>
          <w:hyperlink w:anchor="_Toc232770176" w:history="1">
            <w:r w:rsidRPr="00DF4F9B">
              <w:rPr>
                <w:rStyle w:val="Hyperlink"/>
                <w:noProof/>
              </w:rPr>
              <w:t>Technische architectuur</w:t>
            </w:r>
            <w:r>
              <w:rPr>
                <w:noProof/>
                <w:webHidden/>
              </w:rPr>
              <w:tab/>
            </w:r>
            <w:r>
              <w:rPr>
                <w:noProof/>
                <w:webHidden/>
              </w:rPr>
              <w:fldChar w:fldCharType="begin"/>
            </w:r>
            <w:r>
              <w:rPr>
                <w:noProof/>
                <w:webHidden/>
              </w:rPr>
              <w:instrText xml:space="preserve"> PAGEREF _Toc232770176 \h </w:instrText>
            </w:r>
            <w:r>
              <w:rPr>
                <w:noProof/>
                <w:webHidden/>
              </w:rPr>
            </w:r>
            <w:r>
              <w:rPr>
                <w:noProof/>
                <w:webHidden/>
              </w:rPr>
              <w:fldChar w:fldCharType="separate"/>
            </w:r>
            <w:r>
              <w:rPr>
                <w:noProof/>
                <w:webHidden/>
              </w:rPr>
              <w:t>6</w:t>
            </w:r>
            <w:r>
              <w:rPr>
                <w:noProof/>
                <w:webHidden/>
              </w:rPr>
              <w:fldChar w:fldCharType="end"/>
            </w:r>
          </w:hyperlink>
        </w:p>
        <w:p w14:paraId="138B4EFB" w14:textId="3C57395A" w:rsidR="00913489" w:rsidRDefault="00913489">
          <w:pPr>
            <w:pStyle w:val="TOC1"/>
            <w:tabs>
              <w:tab w:val="right" w:leader="dot" w:pos="9016"/>
            </w:tabs>
            <w:rPr>
              <w:rFonts w:eastAsiaTheme="minorEastAsia"/>
              <w:noProof/>
              <w:lang w:eastAsia="zh-TW"/>
            </w:rPr>
          </w:pPr>
          <w:hyperlink w:anchor="_Toc232770177" w:history="1">
            <w:r w:rsidRPr="00DF4F9B">
              <w:rPr>
                <w:rStyle w:val="Hyperlink"/>
                <w:noProof/>
              </w:rPr>
              <w:t>MVP Scope</w:t>
            </w:r>
            <w:r>
              <w:rPr>
                <w:noProof/>
                <w:webHidden/>
              </w:rPr>
              <w:tab/>
            </w:r>
            <w:r>
              <w:rPr>
                <w:noProof/>
                <w:webHidden/>
              </w:rPr>
              <w:fldChar w:fldCharType="begin"/>
            </w:r>
            <w:r>
              <w:rPr>
                <w:noProof/>
                <w:webHidden/>
              </w:rPr>
              <w:instrText xml:space="preserve"> PAGEREF _Toc232770177 \h </w:instrText>
            </w:r>
            <w:r>
              <w:rPr>
                <w:noProof/>
                <w:webHidden/>
              </w:rPr>
            </w:r>
            <w:r>
              <w:rPr>
                <w:noProof/>
                <w:webHidden/>
              </w:rPr>
              <w:fldChar w:fldCharType="separate"/>
            </w:r>
            <w:r>
              <w:rPr>
                <w:noProof/>
                <w:webHidden/>
              </w:rPr>
              <w:t>8</w:t>
            </w:r>
            <w:r>
              <w:rPr>
                <w:noProof/>
                <w:webHidden/>
              </w:rPr>
              <w:fldChar w:fldCharType="end"/>
            </w:r>
          </w:hyperlink>
        </w:p>
        <w:p w14:paraId="6261B664" w14:textId="28D0BAE6" w:rsidR="00913489" w:rsidRDefault="00913489">
          <w:pPr>
            <w:pStyle w:val="TOC1"/>
            <w:tabs>
              <w:tab w:val="right" w:leader="dot" w:pos="9016"/>
            </w:tabs>
            <w:rPr>
              <w:rFonts w:eastAsiaTheme="minorEastAsia"/>
              <w:noProof/>
              <w:lang w:eastAsia="zh-TW"/>
            </w:rPr>
          </w:pPr>
          <w:hyperlink w:anchor="_Toc232770178" w:history="1">
            <w:r w:rsidRPr="00DF4F9B">
              <w:rPr>
                <w:rStyle w:val="Hyperlink"/>
                <w:noProof/>
              </w:rPr>
              <w:t>Definition of Done</w:t>
            </w:r>
            <w:r>
              <w:rPr>
                <w:noProof/>
                <w:webHidden/>
              </w:rPr>
              <w:tab/>
            </w:r>
            <w:r>
              <w:rPr>
                <w:noProof/>
                <w:webHidden/>
              </w:rPr>
              <w:fldChar w:fldCharType="begin"/>
            </w:r>
            <w:r>
              <w:rPr>
                <w:noProof/>
                <w:webHidden/>
              </w:rPr>
              <w:instrText xml:space="preserve"> PAGEREF _Toc232770178 \h </w:instrText>
            </w:r>
            <w:r>
              <w:rPr>
                <w:noProof/>
                <w:webHidden/>
              </w:rPr>
            </w:r>
            <w:r>
              <w:rPr>
                <w:noProof/>
                <w:webHidden/>
              </w:rPr>
              <w:fldChar w:fldCharType="separate"/>
            </w:r>
            <w:r>
              <w:rPr>
                <w:noProof/>
                <w:webHidden/>
              </w:rPr>
              <w:t>8</w:t>
            </w:r>
            <w:r>
              <w:rPr>
                <w:noProof/>
                <w:webHidden/>
              </w:rPr>
              <w:fldChar w:fldCharType="end"/>
            </w:r>
          </w:hyperlink>
        </w:p>
        <w:p w14:paraId="599F17E8" w14:textId="6CB4694B" w:rsidR="00913489" w:rsidRDefault="00913489">
          <w:pPr>
            <w:pStyle w:val="TOC1"/>
            <w:tabs>
              <w:tab w:val="right" w:leader="dot" w:pos="9016"/>
            </w:tabs>
            <w:rPr>
              <w:rFonts w:eastAsiaTheme="minorEastAsia"/>
              <w:noProof/>
              <w:lang w:eastAsia="zh-TW"/>
            </w:rPr>
          </w:pPr>
          <w:hyperlink w:anchor="_Toc232770179" w:history="1">
            <w:r w:rsidRPr="00DF4F9B">
              <w:rPr>
                <w:rStyle w:val="Hyperlink"/>
                <w:noProof/>
              </w:rPr>
              <w:t>Conclusie</w:t>
            </w:r>
            <w:r>
              <w:rPr>
                <w:noProof/>
                <w:webHidden/>
              </w:rPr>
              <w:tab/>
            </w:r>
            <w:r>
              <w:rPr>
                <w:noProof/>
                <w:webHidden/>
              </w:rPr>
              <w:fldChar w:fldCharType="begin"/>
            </w:r>
            <w:r>
              <w:rPr>
                <w:noProof/>
                <w:webHidden/>
              </w:rPr>
              <w:instrText xml:space="preserve"> PAGEREF _Toc232770179 \h </w:instrText>
            </w:r>
            <w:r>
              <w:rPr>
                <w:noProof/>
                <w:webHidden/>
              </w:rPr>
            </w:r>
            <w:r>
              <w:rPr>
                <w:noProof/>
                <w:webHidden/>
              </w:rPr>
              <w:fldChar w:fldCharType="separate"/>
            </w:r>
            <w:r>
              <w:rPr>
                <w:noProof/>
                <w:webHidden/>
              </w:rPr>
              <w:t>8</w:t>
            </w:r>
            <w:r>
              <w:rPr>
                <w:noProof/>
                <w:webHidden/>
              </w:rPr>
              <w:fldChar w:fldCharType="end"/>
            </w:r>
          </w:hyperlink>
        </w:p>
        <w:p w14:paraId="364D3863" w14:textId="4765099B" w:rsidR="005F7F35" w:rsidRPr="002F3640" w:rsidRDefault="005F7F35" w:rsidP="005F7F35">
          <w:r w:rsidRPr="002F3640">
            <w:rPr>
              <w:b/>
              <w:bCs/>
            </w:rPr>
            <w:fldChar w:fldCharType="end"/>
          </w:r>
        </w:p>
      </w:sdtContent>
    </w:sdt>
    <w:p w14:paraId="72DE2225" w14:textId="77777777" w:rsidR="00913489" w:rsidRPr="00913489" w:rsidRDefault="00913489" w:rsidP="00913489">
      <w:pPr>
        <w:pStyle w:val="Heading1"/>
        <w:rPr>
          <w:lang w:val="nl-NL"/>
        </w:rPr>
      </w:pPr>
      <w:bookmarkStart w:id="1" w:name="_Toc232770167"/>
      <w:r w:rsidRPr="00913489">
        <w:rPr>
          <w:lang w:val="nl-NL"/>
        </w:rPr>
        <w:t>Probleemstelling</w:t>
      </w:r>
      <w:bookmarkEnd w:id="1"/>
    </w:p>
    <w:p w14:paraId="4ED0E591" w14:textId="77777777" w:rsidR="00913489" w:rsidRPr="00913489" w:rsidRDefault="00913489" w:rsidP="00913489">
      <w:pPr>
        <w:rPr>
          <w:lang w:val="nl-NL"/>
        </w:rPr>
      </w:pPr>
      <w:r w:rsidRPr="00913489">
        <w:rPr>
          <w:lang w:val="nl-NL"/>
        </w:rPr>
        <w:t>Leerlingen in de Junior AI League hebben behoefte aan gestructureerde begeleiding bij het bedenken en uitwerken van een project. Hoe vertalen we de complexe stappen van een ontwerpproces (oriëntatie, ideevorming, prototyping en presentatie) naar een laagdrempelige, alles-in-één webapplicatie? En hoe zetten we AI op een pedagogisch verantwoorde manier in, zodat het de leerlingen coacht in plaats van de opdrachten voor hen te maken?</w:t>
      </w:r>
    </w:p>
    <w:p w14:paraId="3F03DCE5" w14:textId="77777777" w:rsidR="00913489" w:rsidRPr="00913489" w:rsidRDefault="00913489" w:rsidP="00913489">
      <w:pPr>
        <w:pStyle w:val="Heading1"/>
        <w:rPr>
          <w:lang w:val="nl-NL"/>
        </w:rPr>
      </w:pPr>
      <w:bookmarkStart w:id="2" w:name="_Toc232770168"/>
      <w:r w:rsidRPr="00913489">
        <w:rPr>
          <w:lang w:val="nl-NL"/>
        </w:rPr>
        <w:t>Doelgroep</w:t>
      </w:r>
      <w:bookmarkEnd w:id="2"/>
    </w:p>
    <w:p w14:paraId="123E0247" w14:textId="77777777" w:rsidR="00913489" w:rsidRPr="00913489" w:rsidRDefault="00913489" w:rsidP="00913489">
      <w:pPr>
        <w:rPr>
          <w:lang w:val="nl-NL"/>
        </w:rPr>
      </w:pPr>
      <w:r w:rsidRPr="00913489">
        <w:rPr>
          <w:lang w:val="nl-NL"/>
        </w:rPr>
        <w:t xml:space="preserve">De primaire doelgroep bestaat uit leerlingen van ongeveer 9 tot 15 jaar. Deze gebruikers gebruiken het dashboard voor: </w:t>
      </w:r>
    </w:p>
    <w:p w14:paraId="6FEA2366" w14:textId="77777777" w:rsidR="00913489" w:rsidRPr="00913489" w:rsidRDefault="00913489">
      <w:pPr>
        <w:numPr>
          <w:ilvl w:val="0"/>
          <w:numId w:val="1"/>
        </w:numPr>
        <w:rPr>
          <w:lang w:val="nl-NL"/>
        </w:rPr>
      </w:pPr>
      <w:r w:rsidRPr="00913489">
        <w:rPr>
          <w:lang w:val="nl-NL"/>
        </w:rPr>
        <w:t>Het structureren van hun Junior AI League project.</w:t>
      </w:r>
    </w:p>
    <w:p w14:paraId="045CF672" w14:textId="77777777" w:rsidR="00913489" w:rsidRPr="00913489" w:rsidRDefault="00913489">
      <w:pPr>
        <w:numPr>
          <w:ilvl w:val="0"/>
          <w:numId w:val="1"/>
        </w:numPr>
        <w:rPr>
          <w:lang w:val="nl-NL"/>
        </w:rPr>
      </w:pPr>
      <w:r w:rsidRPr="00913489">
        <w:rPr>
          <w:lang w:val="nl-NL"/>
        </w:rPr>
        <w:t>Het op een speelse manier kennismaken met geavanceerde AI-tools (ChatGPT, Flux, MusicGen).</w:t>
      </w:r>
    </w:p>
    <w:p w14:paraId="7D672696" w14:textId="77777777" w:rsidR="00913489" w:rsidRPr="00913489" w:rsidRDefault="00913489" w:rsidP="00913489">
      <w:pPr>
        <w:pStyle w:val="Heading1"/>
        <w:rPr>
          <w:lang w:val="nl-NL"/>
        </w:rPr>
      </w:pPr>
      <w:bookmarkStart w:id="3" w:name="_Toc232770169"/>
      <w:r w:rsidRPr="00913489">
        <w:rPr>
          <w:lang w:val="nl-NL"/>
        </w:rPr>
        <w:t>Productvisie</w:t>
      </w:r>
      <w:bookmarkEnd w:id="3"/>
    </w:p>
    <w:p w14:paraId="79404B04" w14:textId="77777777" w:rsidR="00913489" w:rsidRPr="00913489" w:rsidRDefault="00913489" w:rsidP="00913489">
      <w:pPr>
        <w:rPr>
          <w:lang w:val="nl-NL"/>
        </w:rPr>
      </w:pPr>
      <w:r w:rsidRPr="00913489">
        <w:rPr>
          <w:lang w:val="nl-NL"/>
        </w:rPr>
        <w:t>Het dashboard voelt aan als een virtueel hoofdkwartier voor het team. De interface is opgedeeld in vijf overzichtelijke stappen (fases).</w:t>
      </w:r>
    </w:p>
    <w:p w14:paraId="328AC27A" w14:textId="77777777" w:rsidR="00913489" w:rsidRPr="00913489" w:rsidRDefault="00913489" w:rsidP="00913489">
      <w:pPr>
        <w:rPr>
          <w:lang w:val="nl-NL"/>
        </w:rPr>
      </w:pPr>
      <w:r w:rsidRPr="00913489">
        <w:rPr>
          <w:lang w:val="nl-NL"/>
        </w:rPr>
        <w:t>De AI-coaches (Nova en Storm) zijn geen antwoordmachines, maar fungeren als kritische begeleiders. Ze stimuleren de kinderen door vragen te stellen en door te vragen op hun antwoorden.</w:t>
      </w:r>
    </w:p>
    <w:p w14:paraId="10539D10" w14:textId="77777777" w:rsidR="00913489" w:rsidRPr="00913489" w:rsidRDefault="00913489" w:rsidP="00913489">
      <w:pPr>
        <w:rPr>
          <w:lang w:val="nl-NL"/>
        </w:rPr>
      </w:pPr>
      <w:r w:rsidRPr="00913489">
        <w:rPr>
          <w:lang w:val="nl-NL"/>
        </w:rPr>
        <w:t xml:space="preserve">De kernbelofte is: </w:t>
      </w:r>
      <w:r w:rsidRPr="00913489">
        <w:rPr>
          <w:i/>
          <w:iCs/>
          <w:lang w:val="nl-NL"/>
        </w:rPr>
        <w:t>Begeleid teams van een ruw probleem naar een werkend prototype en een professionele eindpresentatie, waarbij de leerling de regie houdt over de inhoud.</w:t>
      </w:r>
    </w:p>
    <w:p w14:paraId="72BD2103" w14:textId="77777777" w:rsidR="00913489" w:rsidRPr="00913489" w:rsidRDefault="00913489" w:rsidP="00913489">
      <w:pPr>
        <w:pStyle w:val="Heading1"/>
        <w:rPr>
          <w:lang w:val="nl-NL"/>
        </w:rPr>
      </w:pPr>
      <w:bookmarkStart w:id="4" w:name="_Toc232770170"/>
      <w:r w:rsidRPr="00913489">
        <w:rPr>
          <w:lang w:val="nl-NL"/>
        </w:rPr>
        <w:t>Huidige status</w:t>
      </w:r>
      <w:bookmarkEnd w:id="4"/>
    </w:p>
    <w:p w14:paraId="5CA864C0" w14:textId="77777777" w:rsidR="00913489" w:rsidRPr="00913489" w:rsidRDefault="00913489" w:rsidP="00913489">
      <w:pPr>
        <w:rPr>
          <w:lang w:val="nl-NL"/>
        </w:rPr>
      </w:pPr>
      <w:r w:rsidRPr="00913489">
        <w:rPr>
          <w:lang w:val="nl-NL"/>
        </w:rPr>
        <w:t xml:space="preserve">De huidige versie van het dashboard bestaat uit een werkende Vanilla JavaScript frontend en een Node.js backend. De huidige codebase bevat onder andere: </w:t>
      </w:r>
    </w:p>
    <w:p w14:paraId="432E12E9" w14:textId="77777777" w:rsidR="00913489" w:rsidRPr="00913489" w:rsidRDefault="00913489">
      <w:pPr>
        <w:numPr>
          <w:ilvl w:val="0"/>
          <w:numId w:val="2"/>
        </w:numPr>
        <w:rPr>
          <w:lang w:val="nl-NL"/>
        </w:rPr>
      </w:pPr>
      <w:r w:rsidRPr="00913489">
        <w:rPr>
          <w:lang w:val="nl-NL"/>
        </w:rPr>
        <w:t>Een zijbalk-navigatie met 5 duidelijke fases.</w:t>
      </w:r>
    </w:p>
    <w:p w14:paraId="59984378" w14:textId="77777777" w:rsidR="00913489" w:rsidRPr="00913489" w:rsidRDefault="00913489">
      <w:pPr>
        <w:numPr>
          <w:ilvl w:val="0"/>
          <w:numId w:val="2"/>
        </w:numPr>
        <w:rPr>
          <w:lang w:val="nl-NL"/>
        </w:rPr>
      </w:pPr>
      <w:r w:rsidRPr="00913489">
        <w:rPr>
          <w:lang w:val="nl-NL"/>
        </w:rPr>
        <w:t>Spraakherkenning (Web Speech API) gekoppeld aan de AI-coaches Nova en Storm, ondersteund met geanimeerde GIF-avatars.</w:t>
      </w:r>
    </w:p>
    <w:p w14:paraId="41612FBB" w14:textId="77777777" w:rsidR="00913489" w:rsidRPr="00913489" w:rsidRDefault="00913489">
      <w:pPr>
        <w:numPr>
          <w:ilvl w:val="0"/>
          <w:numId w:val="2"/>
        </w:numPr>
        <w:rPr>
          <w:lang w:val="nl-NL"/>
        </w:rPr>
      </w:pPr>
      <w:r w:rsidRPr="00913489">
        <w:rPr>
          <w:lang w:val="nl-NL"/>
        </w:rPr>
        <w:t>Een co-creatie mindmap met AI-emoji generatie.</w:t>
      </w:r>
    </w:p>
    <w:p w14:paraId="4870EA4E" w14:textId="77777777" w:rsidR="00913489" w:rsidRPr="00913489" w:rsidRDefault="00913489">
      <w:pPr>
        <w:numPr>
          <w:ilvl w:val="0"/>
          <w:numId w:val="2"/>
        </w:numPr>
        <w:rPr>
          <w:lang w:val="nl-NL"/>
        </w:rPr>
      </w:pPr>
      <w:r w:rsidRPr="00913489">
        <w:rPr>
          <w:lang w:val="nl-NL"/>
        </w:rPr>
        <w:t>Generators voor jury-vragen, muziek (Meta MusicGen) en posters (Flux-schnell).</w:t>
      </w:r>
    </w:p>
    <w:p w14:paraId="2ED99637" w14:textId="77777777" w:rsidR="00913489" w:rsidRPr="00913489" w:rsidRDefault="00913489">
      <w:pPr>
        <w:numPr>
          <w:ilvl w:val="0"/>
          <w:numId w:val="2"/>
        </w:numPr>
        <w:rPr>
          <w:lang w:val="nl-NL"/>
        </w:rPr>
      </w:pPr>
      <w:r w:rsidRPr="00913489">
        <w:rPr>
          <w:lang w:val="nl-NL"/>
        </w:rPr>
        <w:t>Een dynamische PowerPoint-builder met live preview, Unsplash-integratie en export via Python.</w:t>
      </w:r>
    </w:p>
    <w:p w14:paraId="6C649AB0" w14:textId="77777777" w:rsidR="00913489" w:rsidRPr="00913489" w:rsidRDefault="00913489">
      <w:pPr>
        <w:numPr>
          <w:ilvl w:val="0"/>
          <w:numId w:val="2"/>
        </w:numPr>
        <w:rPr>
          <w:lang w:val="nl-NL"/>
        </w:rPr>
      </w:pPr>
      <w:r w:rsidRPr="00913489">
        <w:rPr>
          <w:lang w:val="nl-NL"/>
        </w:rPr>
        <w:t>Lokale opslag (localStorage) voor het bewaren van slides.</w:t>
      </w:r>
    </w:p>
    <w:p w14:paraId="6A8F428D" w14:textId="77777777" w:rsidR="00913489" w:rsidRPr="00913489" w:rsidRDefault="00913489" w:rsidP="00913489">
      <w:pPr>
        <w:pStyle w:val="Heading1"/>
        <w:rPr>
          <w:lang w:val="nl-NL"/>
        </w:rPr>
      </w:pPr>
      <w:bookmarkStart w:id="5" w:name="_Toc232770171"/>
      <w:r w:rsidRPr="00913489">
        <w:rPr>
          <w:lang w:val="nl-NL"/>
        </w:rPr>
        <w:t>Doelen</w:t>
      </w:r>
      <w:bookmarkEnd w:id="5"/>
    </w:p>
    <w:p w14:paraId="14F91BBA" w14:textId="77777777" w:rsidR="00913489" w:rsidRPr="00913489" w:rsidRDefault="00913489" w:rsidP="00913489">
      <w:pPr>
        <w:rPr>
          <w:lang w:val="nl-NL"/>
        </w:rPr>
      </w:pPr>
      <w:r w:rsidRPr="00913489">
        <w:rPr>
          <w:lang w:val="nl-NL"/>
        </w:rPr>
        <w:t xml:space="preserve">Het dashboard heeft de volgende productdoelen: </w:t>
      </w:r>
    </w:p>
    <w:p w14:paraId="33A975C1" w14:textId="77777777" w:rsidR="00913489" w:rsidRPr="00913489" w:rsidRDefault="00913489">
      <w:pPr>
        <w:numPr>
          <w:ilvl w:val="0"/>
          <w:numId w:val="3"/>
        </w:numPr>
        <w:rPr>
          <w:lang w:val="nl-NL"/>
        </w:rPr>
      </w:pPr>
      <w:r w:rsidRPr="00913489">
        <w:rPr>
          <w:lang w:val="nl-NL"/>
        </w:rPr>
        <w:t>Leerlingen kunnen intuïtief door de 5 fases van het ontwerpproces navigeren.</w:t>
      </w:r>
    </w:p>
    <w:p w14:paraId="07173606" w14:textId="77777777" w:rsidR="00913489" w:rsidRPr="00913489" w:rsidRDefault="00913489">
      <w:pPr>
        <w:numPr>
          <w:ilvl w:val="0"/>
          <w:numId w:val="3"/>
        </w:numPr>
        <w:rPr>
          <w:lang w:val="nl-NL"/>
        </w:rPr>
      </w:pPr>
      <w:r w:rsidRPr="00913489">
        <w:rPr>
          <w:lang w:val="nl-NL"/>
        </w:rPr>
        <w:t>Gebruikers kunnen via hun stem overleggen met AI-coaches.</w:t>
      </w:r>
    </w:p>
    <w:p w14:paraId="20802D8B" w14:textId="77777777" w:rsidR="00913489" w:rsidRPr="00913489" w:rsidRDefault="00913489">
      <w:pPr>
        <w:numPr>
          <w:ilvl w:val="0"/>
          <w:numId w:val="3"/>
        </w:numPr>
        <w:rPr>
          <w:lang w:val="nl-NL"/>
        </w:rPr>
      </w:pPr>
      <w:r w:rsidRPr="00913489">
        <w:rPr>
          <w:lang w:val="nl-NL"/>
        </w:rPr>
        <w:t>De AI-coaches geven uitsluitend coachende feedback en geven de uiteindelijke oplossing niet prijs.</w:t>
      </w:r>
    </w:p>
    <w:p w14:paraId="705FEB29" w14:textId="77777777" w:rsidR="00913489" w:rsidRPr="00913489" w:rsidRDefault="00913489">
      <w:pPr>
        <w:numPr>
          <w:ilvl w:val="0"/>
          <w:numId w:val="3"/>
        </w:numPr>
        <w:rPr>
          <w:lang w:val="nl-NL"/>
        </w:rPr>
      </w:pPr>
      <w:r w:rsidRPr="00913489">
        <w:rPr>
          <w:lang w:val="nl-NL"/>
        </w:rPr>
        <w:t>Het platform combineert tekst, beeld en geluid om het leerproces creatief te ondersteunen.</w:t>
      </w:r>
    </w:p>
    <w:p w14:paraId="2ACD708B" w14:textId="77777777" w:rsidR="00913489" w:rsidRPr="00913489" w:rsidRDefault="00913489">
      <w:pPr>
        <w:numPr>
          <w:ilvl w:val="0"/>
          <w:numId w:val="3"/>
        </w:numPr>
        <w:rPr>
          <w:lang w:val="nl-NL"/>
        </w:rPr>
      </w:pPr>
      <w:r w:rsidRPr="00913489">
        <w:rPr>
          <w:lang w:val="nl-NL"/>
        </w:rPr>
        <w:t>Gebruikers kunnen hun gemaakte werk visueel bundelen in een geëxporteerde PowerPoint.</w:t>
      </w:r>
    </w:p>
    <w:p w14:paraId="266346A9" w14:textId="77777777" w:rsidR="00913489" w:rsidRPr="00913489" w:rsidRDefault="00913489" w:rsidP="00913489">
      <w:pPr>
        <w:pStyle w:val="Heading1"/>
        <w:rPr>
          <w:lang w:val="nl-NL"/>
        </w:rPr>
      </w:pPr>
      <w:bookmarkStart w:id="6" w:name="_Toc232770172"/>
      <w:r w:rsidRPr="00913489">
        <w:rPr>
          <w:lang w:val="nl-NL"/>
        </w:rPr>
        <w:t>Leerdoelen voor de gebruiker</w:t>
      </w:r>
      <w:bookmarkEnd w:id="6"/>
    </w:p>
    <w:p w14:paraId="499A83C8" w14:textId="77777777" w:rsidR="00913489" w:rsidRPr="00913489" w:rsidRDefault="00913489" w:rsidP="00913489">
      <w:pPr>
        <w:rPr>
          <w:lang w:val="nl-NL"/>
        </w:rPr>
      </w:pPr>
      <w:r w:rsidRPr="00913489">
        <w:rPr>
          <w:lang w:val="nl-NL"/>
        </w:rPr>
        <w:t>De applicatie helpt leerlingen om:</w:t>
      </w:r>
    </w:p>
    <w:p w14:paraId="47BE66F3" w14:textId="77777777" w:rsidR="00913489" w:rsidRPr="00913489" w:rsidRDefault="00913489">
      <w:pPr>
        <w:numPr>
          <w:ilvl w:val="0"/>
          <w:numId w:val="4"/>
        </w:numPr>
        <w:rPr>
          <w:lang w:val="nl-NL"/>
        </w:rPr>
      </w:pPr>
      <w:r w:rsidRPr="00913489">
        <w:rPr>
          <w:lang w:val="nl-NL"/>
        </w:rPr>
        <w:t>Beter onderscheid te maken tussen het verkennen van een probleem (Fase 1) en het bedenken van oplossingen (Fase 2).</w:t>
      </w:r>
    </w:p>
    <w:p w14:paraId="6E804334" w14:textId="77777777" w:rsidR="00913489" w:rsidRPr="00913489" w:rsidRDefault="00913489">
      <w:pPr>
        <w:numPr>
          <w:ilvl w:val="0"/>
          <w:numId w:val="4"/>
        </w:numPr>
        <w:rPr>
          <w:lang w:val="nl-NL"/>
        </w:rPr>
      </w:pPr>
      <w:r w:rsidRPr="00913489">
        <w:rPr>
          <w:lang w:val="nl-NL"/>
        </w:rPr>
        <w:t>Kritisch na te denken over hun eigen concept doordat Coach Storm en de Jury Simulator kritische wedervragen stellen.</w:t>
      </w:r>
    </w:p>
    <w:p w14:paraId="499F144E" w14:textId="77777777" w:rsidR="00913489" w:rsidRPr="00913489" w:rsidRDefault="00913489">
      <w:pPr>
        <w:numPr>
          <w:ilvl w:val="0"/>
          <w:numId w:val="4"/>
        </w:numPr>
        <w:rPr>
          <w:lang w:val="nl-NL"/>
        </w:rPr>
      </w:pPr>
      <w:r w:rsidRPr="00913489">
        <w:rPr>
          <w:lang w:val="nl-NL"/>
        </w:rPr>
        <w:t>Hun presentatievaardigheden te verbeteren (Pitch oefenen met AI-feedback op tempo en enthousiasme).</w:t>
      </w:r>
    </w:p>
    <w:p w14:paraId="76DADC42" w14:textId="77777777" w:rsidR="00913489" w:rsidRPr="00913489" w:rsidRDefault="00913489">
      <w:pPr>
        <w:numPr>
          <w:ilvl w:val="0"/>
          <w:numId w:val="4"/>
        </w:numPr>
        <w:rPr>
          <w:lang w:val="nl-NL"/>
        </w:rPr>
      </w:pPr>
      <w:r w:rsidRPr="00913489">
        <w:rPr>
          <w:lang w:val="nl-NL"/>
        </w:rPr>
        <w:t xml:space="preserve">Zelfstandig na te denken in plaats van antwoorden over te nemen van AI. </w:t>
      </w:r>
    </w:p>
    <w:p w14:paraId="4540CDB5" w14:textId="77777777" w:rsidR="00913489" w:rsidRPr="00913489" w:rsidRDefault="00913489" w:rsidP="00913489">
      <w:pPr>
        <w:pStyle w:val="Heading1"/>
        <w:rPr>
          <w:lang w:val="nl-NL"/>
        </w:rPr>
      </w:pPr>
      <w:bookmarkStart w:id="7" w:name="_Toc232770173"/>
      <w:r w:rsidRPr="00913489">
        <w:rPr>
          <w:lang w:val="nl-NL"/>
        </w:rPr>
        <w:t>Niet Doelen voor gebruiken</w:t>
      </w:r>
      <w:bookmarkEnd w:id="7"/>
    </w:p>
    <w:p w14:paraId="62206ACC" w14:textId="77777777" w:rsidR="00913489" w:rsidRPr="00913489" w:rsidRDefault="00913489" w:rsidP="00913489">
      <w:pPr>
        <w:rPr>
          <w:lang w:val="nl-NL"/>
        </w:rPr>
      </w:pPr>
      <w:r w:rsidRPr="00913489">
        <w:rPr>
          <w:lang w:val="nl-NL"/>
        </w:rPr>
        <w:t xml:space="preserve">Voor de huidige fase vallen de volgende onderdelen buiten scope: </w:t>
      </w:r>
    </w:p>
    <w:p w14:paraId="10AE1058" w14:textId="77777777" w:rsidR="00913489" w:rsidRPr="00913489" w:rsidRDefault="00913489">
      <w:pPr>
        <w:numPr>
          <w:ilvl w:val="0"/>
          <w:numId w:val="5"/>
        </w:numPr>
        <w:rPr>
          <w:lang w:val="nl-NL"/>
        </w:rPr>
      </w:pPr>
      <w:r w:rsidRPr="00913489">
        <w:rPr>
          <w:lang w:val="nl-NL"/>
        </w:rPr>
        <w:t xml:space="preserve">Volledige accountregistratie, login of docentendashboard. </w:t>
      </w:r>
    </w:p>
    <w:p w14:paraId="00B5B998" w14:textId="77777777" w:rsidR="00913489" w:rsidRPr="00913489" w:rsidRDefault="00913489">
      <w:pPr>
        <w:numPr>
          <w:ilvl w:val="0"/>
          <w:numId w:val="5"/>
        </w:numPr>
        <w:rPr>
          <w:lang w:val="nl-NL"/>
        </w:rPr>
      </w:pPr>
      <w:r w:rsidRPr="00913489">
        <w:rPr>
          <w:lang w:val="nl-NL"/>
        </w:rPr>
        <w:t xml:space="preserve">Realtime samenwerking met meerdere gebruikers (multiplayer) op verschillende devices. </w:t>
      </w:r>
    </w:p>
    <w:p w14:paraId="569DA37B" w14:textId="77777777" w:rsidR="00913489" w:rsidRPr="00913489" w:rsidRDefault="00913489">
      <w:pPr>
        <w:numPr>
          <w:ilvl w:val="0"/>
          <w:numId w:val="5"/>
        </w:numPr>
        <w:rPr>
          <w:lang w:val="nl-NL"/>
        </w:rPr>
      </w:pPr>
      <w:r w:rsidRPr="00913489">
        <w:rPr>
          <w:lang w:val="nl-NL"/>
        </w:rPr>
        <w:t xml:space="preserve">Cloudopslag van mindmaps en slides in een database (wordt momenteel lokaal via de browser opgelost). </w:t>
      </w:r>
    </w:p>
    <w:p w14:paraId="7895866A" w14:textId="77777777" w:rsidR="00913489" w:rsidRPr="00913489" w:rsidRDefault="00913489" w:rsidP="00913489">
      <w:pPr>
        <w:pStyle w:val="Heading1"/>
        <w:rPr>
          <w:lang w:val="nl-NL"/>
        </w:rPr>
      </w:pPr>
      <w:bookmarkStart w:id="8" w:name="_Toc232770174"/>
      <w:r w:rsidRPr="00913489">
        <w:rPr>
          <w:lang w:val="nl-NL"/>
        </w:rPr>
        <w:t>Kernfunctionaliteiten</w:t>
      </w:r>
      <w:bookmarkEnd w:id="8"/>
    </w:p>
    <w:p w14:paraId="1B5288EC" w14:textId="77777777" w:rsidR="00913489" w:rsidRPr="00913489" w:rsidRDefault="00913489" w:rsidP="00913489">
      <w:pPr>
        <w:rPr>
          <w:b/>
          <w:bCs/>
          <w:lang w:val="nl-NL"/>
        </w:rPr>
      </w:pPr>
      <w:r w:rsidRPr="00913489">
        <w:rPr>
          <w:b/>
          <w:bCs/>
          <w:lang w:val="nl-NL"/>
        </w:rPr>
        <w:t>Fase 1: Context &amp; Probleem</w:t>
      </w:r>
    </w:p>
    <w:p w14:paraId="485B7550" w14:textId="77777777" w:rsidR="00913489" w:rsidRPr="00913489" w:rsidRDefault="00913489">
      <w:pPr>
        <w:numPr>
          <w:ilvl w:val="0"/>
          <w:numId w:val="6"/>
        </w:numPr>
        <w:rPr>
          <w:lang w:val="nl-NL"/>
        </w:rPr>
      </w:pPr>
      <w:r w:rsidRPr="00913489">
        <w:rPr>
          <w:b/>
          <w:bCs/>
          <w:lang w:val="nl-NL"/>
        </w:rPr>
        <w:t>Coach Nova:</w:t>
      </w:r>
      <w:r w:rsidRPr="00913489">
        <w:rPr>
          <w:lang w:val="nl-NL"/>
        </w:rPr>
        <w:t xml:space="preserve"> Een vrouwelijke geanimeerde AI-docent die via spraak meeluistert en praat. Ze is streng geïnstrueerd om uitsluitend in te zoomen op het probleem en weigert te praten over oplossingen.</w:t>
      </w:r>
    </w:p>
    <w:p w14:paraId="77B06503" w14:textId="77777777" w:rsidR="00913489" w:rsidRPr="00913489" w:rsidRDefault="00913489">
      <w:pPr>
        <w:numPr>
          <w:ilvl w:val="0"/>
          <w:numId w:val="6"/>
        </w:numPr>
        <w:rPr>
          <w:lang w:val="nl-NL"/>
        </w:rPr>
      </w:pPr>
      <w:r w:rsidRPr="00913489">
        <w:rPr>
          <w:b/>
          <w:bCs/>
          <w:lang w:val="nl-NL"/>
        </w:rPr>
        <w:t>Mindmap:</w:t>
      </w:r>
      <w:r w:rsidRPr="00913489">
        <w:rPr>
          <w:lang w:val="nl-NL"/>
        </w:rPr>
        <w:t xml:space="preserve"> Co-creatie tool waar leerlingen woorden toevoegen. De AI vult deze aan met bijpassende emoji's en incidentele suggesties.</w:t>
      </w:r>
    </w:p>
    <w:p w14:paraId="452013F5" w14:textId="77777777" w:rsidR="00913489" w:rsidRPr="00913489" w:rsidRDefault="00913489" w:rsidP="00913489">
      <w:pPr>
        <w:rPr>
          <w:b/>
          <w:bCs/>
          <w:lang w:val="nl-NL"/>
        </w:rPr>
      </w:pPr>
      <w:r w:rsidRPr="00913489">
        <w:rPr>
          <w:b/>
          <w:bCs/>
          <w:lang w:val="nl-NL"/>
        </w:rPr>
        <w:t>Fase 2: De Oplossing</w:t>
      </w:r>
    </w:p>
    <w:p w14:paraId="7AAA7F2F" w14:textId="77777777" w:rsidR="00913489" w:rsidRPr="00913489" w:rsidRDefault="00913489">
      <w:pPr>
        <w:numPr>
          <w:ilvl w:val="0"/>
          <w:numId w:val="7"/>
        </w:numPr>
        <w:rPr>
          <w:lang w:val="nl-NL"/>
        </w:rPr>
      </w:pPr>
      <w:r w:rsidRPr="00913489">
        <w:rPr>
          <w:b/>
          <w:bCs/>
          <w:lang w:val="nl-NL"/>
        </w:rPr>
        <w:t>Coach Storm:</w:t>
      </w:r>
      <w:r w:rsidRPr="00913489">
        <w:rPr>
          <w:lang w:val="nl-NL"/>
        </w:rPr>
        <w:t xml:space="preserve"> Een mannelijke geanimeerde AI-expert met een lagere stem. Hij krijgt automatisch de "notulen" (context) uit Fase 1 mee. Hij stelt kritische, open vragen over de uitvoering van de oplossing.</w:t>
      </w:r>
    </w:p>
    <w:p w14:paraId="79DE1E77" w14:textId="77777777" w:rsidR="00913489" w:rsidRPr="00913489" w:rsidRDefault="00913489">
      <w:pPr>
        <w:numPr>
          <w:ilvl w:val="0"/>
          <w:numId w:val="7"/>
        </w:numPr>
        <w:rPr>
          <w:lang w:val="nl-NL"/>
        </w:rPr>
      </w:pPr>
      <w:r w:rsidRPr="00913489">
        <w:rPr>
          <w:b/>
          <w:bCs/>
          <w:lang w:val="nl-NL"/>
        </w:rPr>
        <w:t>Tekst-editor:</w:t>
      </w:r>
      <w:r w:rsidRPr="00913489">
        <w:rPr>
          <w:lang w:val="nl-NL"/>
        </w:rPr>
        <w:t xml:space="preserve"> Opslagplek voor het definitieve concept.</w:t>
      </w:r>
    </w:p>
    <w:p w14:paraId="5943A6C0" w14:textId="77777777" w:rsidR="00913489" w:rsidRPr="00913489" w:rsidRDefault="00913489" w:rsidP="00913489">
      <w:pPr>
        <w:rPr>
          <w:b/>
          <w:bCs/>
          <w:lang w:val="nl-NL"/>
        </w:rPr>
      </w:pPr>
      <w:r w:rsidRPr="00913489">
        <w:rPr>
          <w:b/>
          <w:bCs/>
          <w:lang w:val="nl-NL"/>
        </w:rPr>
        <w:t>Fase 3: Finale &amp; Presentatie</w:t>
      </w:r>
    </w:p>
    <w:p w14:paraId="136106C5" w14:textId="77777777" w:rsidR="00913489" w:rsidRPr="00913489" w:rsidRDefault="00913489">
      <w:pPr>
        <w:numPr>
          <w:ilvl w:val="0"/>
          <w:numId w:val="8"/>
        </w:numPr>
        <w:rPr>
          <w:lang w:val="nl-NL"/>
        </w:rPr>
      </w:pPr>
      <w:r w:rsidRPr="00913489">
        <w:rPr>
          <w:b/>
          <w:bCs/>
          <w:lang w:val="nl-NL"/>
        </w:rPr>
        <w:t>Pitch Coach:</w:t>
      </w:r>
      <w:r w:rsidRPr="00913489">
        <w:rPr>
          <w:lang w:val="nl-NL"/>
        </w:rPr>
        <w:t xml:space="preserve"> Gebruikers spreken hun tekst in. De AI analyseert de transcriptie op inhoud, zinsbouw en enthousiasme.</w:t>
      </w:r>
    </w:p>
    <w:p w14:paraId="0C4D6014" w14:textId="77777777" w:rsidR="00913489" w:rsidRPr="00913489" w:rsidRDefault="00913489">
      <w:pPr>
        <w:numPr>
          <w:ilvl w:val="0"/>
          <w:numId w:val="8"/>
        </w:numPr>
        <w:rPr>
          <w:lang w:val="nl-NL"/>
        </w:rPr>
      </w:pPr>
      <w:r w:rsidRPr="00913489">
        <w:rPr>
          <w:b/>
          <w:bCs/>
          <w:lang w:val="nl-NL"/>
        </w:rPr>
        <w:t>Muziek Generator:</w:t>
      </w:r>
      <w:r w:rsidRPr="00913489">
        <w:rPr>
          <w:lang w:val="nl-NL"/>
        </w:rPr>
        <w:t xml:space="preserve"> Genereert een pop/rap-nummer met instrumentale beat (60 seconden) over het bedachte concept.</w:t>
      </w:r>
    </w:p>
    <w:p w14:paraId="0F6B8EB3" w14:textId="77777777" w:rsidR="00913489" w:rsidRPr="00913489" w:rsidRDefault="00913489">
      <w:pPr>
        <w:numPr>
          <w:ilvl w:val="0"/>
          <w:numId w:val="8"/>
        </w:numPr>
        <w:rPr>
          <w:lang w:val="nl-NL"/>
        </w:rPr>
      </w:pPr>
      <w:r w:rsidRPr="00913489">
        <w:rPr>
          <w:b/>
          <w:bCs/>
          <w:lang w:val="nl-NL"/>
        </w:rPr>
        <w:t>Jury Simulator:</w:t>
      </w:r>
      <w:r w:rsidRPr="00913489">
        <w:rPr>
          <w:lang w:val="nl-NL"/>
        </w:rPr>
        <w:t xml:space="preserve"> Bedenkt 3 opbouwende, scherpe vragen om het team voor te bereiden op de echte jury.</w:t>
      </w:r>
    </w:p>
    <w:p w14:paraId="2C4E1BAE" w14:textId="77777777" w:rsidR="00913489" w:rsidRPr="00913489" w:rsidRDefault="00913489" w:rsidP="00913489">
      <w:pPr>
        <w:rPr>
          <w:b/>
          <w:bCs/>
          <w:lang w:val="nl-NL"/>
        </w:rPr>
      </w:pPr>
      <w:r w:rsidRPr="00913489">
        <w:rPr>
          <w:b/>
          <w:bCs/>
          <w:lang w:val="nl-NL"/>
        </w:rPr>
        <w:t>Fase 4: Prototype Bouwen</w:t>
      </w:r>
    </w:p>
    <w:p w14:paraId="4B88B3F5" w14:textId="77777777" w:rsidR="00913489" w:rsidRPr="00913489" w:rsidRDefault="00913489">
      <w:pPr>
        <w:numPr>
          <w:ilvl w:val="0"/>
          <w:numId w:val="9"/>
        </w:numPr>
        <w:rPr>
          <w:lang w:val="nl-NL"/>
        </w:rPr>
      </w:pPr>
      <w:r w:rsidRPr="00913489">
        <w:rPr>
          <w:b/>
          <w:bCs/>
          <w:lang w:val="nl-NL"/>
        </w:rPr>
        <w:t>Concept Generators:</w:t>
      </w:r>
      <w:r w:rsidRPr="00913489">
        <w:rPr>
          <w:lang w:val="nl-NL"/>
        </w:rPr>
        <w:t xml:space="preserve"> Bedenkt in tekstformaat de regels voor een game of functies voor een app op basis van de oplossing.</w:t>
      </w:r>
    </w:p>
    <w:p w14:paraId="566C9E5C" w14:textId="77777777" w:rsidR="00913489" w:rsidRPr="00913489" w:rsidRDefault="00913489">
      <w:pPr>
        <w:numPr>
          <w:ilvl w:val="0"/>
          <w:numId w:val="9"/>
        </w:numPr>
        <w:rPr>
          <w:lang w:val="nl-NL"/>
        </w:rPr>
      </w:pPr>
      <w:r w:rsidRPr="00913489">
        <w:rPr>
          <w:b/>
          <w:bCs/>
          <w:lang w:val="nl-NL"/>
        </w:rPr>
        <w:t>Affiche Generator:</w:t>
      </w:r>
      <w:r w:rsidRPr="00913489">
        <w:rPr>
          <w:lang w:val="nl-NL"/>
        </w:rPr>
        <w:t xml:space="preserve"> Ontwerpt via de Replicate Flux API een vector-illustratie (zonder tekst) als inspiratie voor een poster.</w:t>
      </w:r>
    </w:p>
    <w:p w14:paraId="20041FE4" w14:textId="77777777" w:rsidR="00913489" w:rsidRPr="00913489" w:rsidRDefault="00913489" w:rsidP="00913489">
      <w:pPr>
        <w:rPr>
          <w:b/>
          <w:bCs/>
          <w:lang w:val="nl-NL"/>
        </w:rPr>
      </w:pPr>
      <w:r w:rsidRPr="00913489">
        <w:rPr>
          <w:b/>
          <w:bCs/>
          <w:lang w:val="nl-NL"/>
        </w:rPr>
        <w:t>Fase 5: PowerPoint Presentatie</w:t>
      </w:r>
    </w:p>
    <w:p w14:paraId="594839F4" w14:textId="77777777" w:rsidR="00913489" w:rsidRPr="00913489" w:rsidRDefault="00913489">
      <w:pPr>
        <w:numPr>
          <w:ilvl w:val="0"/>
          <w:numId w:val="10"/>
        </w:numPr>
        <w:rPr>
          <w:lang w:val="nl-NL"/>
        </w:rPr>
      </w:pPr>
      <w:r w:rsidRPr="00913489">
        <w:rPr>
          <w:b/>
          <w:bCs/>
          <w:lang w:val="nl-NL"/>
        </w:rPr>
        <w:t>Slide Builder:</w:t>
      </w:r>
      <w:r w:rsidRPr="00913489">
        <w:rPr>
          <w:lang w:val="nl-NL"/>
        </w:rPr>
        <w:t xml:space="preserve"> Handmatig of via AI-advies slides aanmaken, verplaatsen (omhoog/omlaag) en bewerken.</w:t>
      </w:r>
    </w:p>
    <w:p w14:paraId="42E43476" w14:textId="77777777" w:rsidR="00913489" w:rsidRPr="00913489" w:rsidRDefault="00913489">
      <w:pPr>
        <w:numPr>
          <w:ilvl w:val="0"/>
          <w:numId w:val="10"/>
        </w:numPr>
        <w:rPr>
          <w:lang w:val="nl-NL"/>
        </w:rPr>
      </w:pPr>
      <w:r w:rsidRPr="00913489">
        <w:rPr>
          <w:b/>
          <w:bCs/>
          <w:lang w:val="nl-NL"/>
        </w:rPr>
        <w:t>Live Preview &amp; Unsplash:</w:t>
      </w:r>
      <w:r w:rsidRPr="00913489">
        <w:rPr>
          <w:lang w:val="nl-NL"/>
        </w:rPr>
        <w:t xml:space="preserve"> Zoekt direct bijpassende, rechtenvrije achtergrondfoto's.</w:t>
      </w:r>
    </w:p>
    <w:p w14:paraId="47BD5F25" w14:textId="77777777" w:rsidR="00913489" w:rsidRPr="00913489" w:rsidRDefault="00913489">
      <w:pPr>
        <w:numPr>
          <w:ilvl w:val="0"/>
          <w:numId w:val="10"/>
        </w:numPr>
        <w:rPr>
          <w:lang w:val="nl-NL"/>
        </w:rPr>
      </w:pPr>
      <w:r w:rsidRPr="00913489">
        <w:rPr>
          <w:b/>
          <w:bCs/>
          <w:lang w:val="nl-NL"/>
        </w:rPr>
        <w:t>Export:</w:t>
      </w:r>
      <w:r w:rsidRPr="00913489">
        <w:rPr>
          <w:lang w:val="nl-NL"/>
        </w:rPr>
        <w:t xml:space="preserve"> Exporteert via een Python-script naar een fysiek .pptx bestand in 4 instelbare visuele stijlen (Futuristisch, Modern, Playful, Zakelijk).</w:t>
      </w:r>
    </w:p>
    <w:p w14:paraId="46F7E4D5" w14:textId="77777777" w:rsidR="00913489" w:rsidRPr="00913489" w:rsidRDefault="00913489" w:rsidP="00913489">
      <w:pPr>
        <w:pStyle w:val="Heading1"/>
        <w:rPr>
          <w:lang w:val="nl-NL"/>
        </w:rPr>
      </w:pPr>
      <w:bookmarkStart w:id="9" w:name="_Toc232770175"/>
      <w:r w:rsidRPr="00913489">
        <w:rPr>
          <w:lang w:val="nl-NL"/>
        </w:rPr>
        <w:t>UX-principes</w:t>
      </w:r>
      <w:bookmarkEnd w:id="9"/>
    </w:p>
    <w:p w14:paraId="2F12A9C7" w14:textId="77777777" w:rsidR="00913489" w:rsidRPr="00913489" w:rsidRDefault="00913489">
      <w:pPr>
        <w:numPr>
          <w:ilvl w:val="0"/>
          <w:numId w:val="11"/>
        </w:numPr>
        <w:rPr>
          <w:lang w:val="nl-NL"/>
        </w:rPr>
      </w:pPr>
      <w:r w:rsidRPr="00913489">
        <w:rPr>
          <w:b/>
          <w:bCs/>
          <w:lang w:val="nl-NL"/>
        </w:rPr>
        <w:t>Direct starten:</w:t>
      </w:r>
      <w:r w:rsidRPr="00913489">
        <w:rPr>
          <w:lang w:val="nl-NL"/>
        </w:rPr>
        <w:t xml:space="preserve"> Het eerste scherm is direct de werkruimte. </w:t>
      </w:r>
    </w:p>
    <w:p w14:paraId="7A080E6E" w14:textId="77777777" w:rsidR="00913489" w:rsidRPr="00913489" w:rsidRDefault="00913489">
      <w:pPr>
        <w:numPr>
          <w:ilvl w:val="0"/>
          <w:numId w:val="11"/>
        </w:numPr>
        <w:rPr>
          <w:lang w:val="nl-NL"/>
        </w:rPr>
      </w:pPr>
      <w:r w:rsidRPr="00913489">
        <w:rPr>
          <w:b/>
          <w:bCs/>
          <w:lang w:val="nl-NL"/>
        </w:rPr>
        <w:t>Rustige interface:</w:t>
      </w:r>
      <w:r w:rsidRPr="00913489">
        <w:rPr>
          <w:lang w:val="nl-NL"/>
        </w:rPr>
        <w:t xml:space="preserve"> Fases zijn gescheiden door een zijbalk zodat de leerling niet overspoeld wordt met tools.</w:t>
      </w:r>
    </w:p>
    <w:p w14:paraId="221E9BAE" w14:textId="77777777" w:rsidR="00913489" w:rsidRPr="00913489" w:rsidRDefault="00913489">
      <w:pPr>
        <w:numPr>
          <w:ilvl w:val="0"/>
          <w:numId w:val="11"/>
        </w:numPr>
        <w:rPr>
          <w:lang w:val="nl-NL"/>
        </w:rPr>
      </w:pPr>
      <w:r w:rsidRPr="00913489">
        <w:rPr>
          <w:b/>
          <w:bCs/>
          <w:lang w:val="nl-NL"/>
        </w:rPr>
        <w:t>Visuele Avatars:</w:t>
      </w:r>
      <w:r w:rsidRPr="00913489">
        <w:rPr>
          <w:lang w:val="nl-NL"/>
        </w:rPr>
        <w:t xml:space="preserve"> Het gebruik van wisselende GIF-animaties (stil/pratend) in plaats van statische tekstblokken maakt de AI menselijker.</w:t>
      </w:r>
    </w:p>
    <w:p w14:paraId="0B4736A9" w14:textId="77777777" w:rsidR="00913489" w:rsidRPr="00913489" w:rsidRDefault="00913489">
      <w:pPr>
        <w:numPr>
          <w:ilvl w:val="0"/>
          <w:numId w:val="11"/>
        </w:numPr>
        <w:rPr>
          <w:lang w:val="nl-NL"/>
        </w:rPr>
      </w:pPr>
      <w:r w:rsidRPr="00913489">
        <w:rPr>
          <w:b/>
          <w:bCs/>
          <w:lang w:val="nl-NL"/>
        </w:rPr>
        <w:t>Transparantie:</w:t>
      </w:r>
      <w:r w:rsidRPr="00913489">
        <w:rPr>
          <w:lang w:val="nl-NL"/>
        </w:rPr>
        <w:t xml:space="preserve"> Statusteksten (bijv. </w:t>
      </w:r>
      <w:r w:rsidRPr="00913489">
        <w:rPr>
          <w:i/>
          <w:iCs/>
          <w:lang w:val="nl-NL"/>
        </w:rPr>
        <w:t>"De AI-artiest mengt de verf..."</w:t>
      </w:r>
      <w:r w:rsidRPr="00913489">
        <w:rPr>
          <w:lang w:val="nl-NL"/>
        </w:rPr>
        <w:t xml:space="preserve">) houden de leerling op de hoogte tijdens langere laadtijden (zoals bij image- of muziekgeneratie). </w:t>
      </w:r>
    </w:p>
    <w:p w14:paraId="460899B5" w14:textId="77777777" w:rsidR="00913489" w:rsidRPr="00913489" w:rsidRDefault="00913489" w:rsidP="00913489">
      <w:pPr>
        <w:pStyle w:val="Heading1"/>
        <w:rPr>
          <w:lang w:val="nl-NL"/>
        </w:rPr>
      </w:pPr>
      <w:bookmarkStart w:id="10" w:name="_Toc232770176"/>
      <w:r w:rsidRPr="00913489">
        <w:rPr>
          <w:lang w:val="nl-NL"/>
        </w:rPr>
        <w:t>Technische architectuur</w:t>
      </w:r>
      <w:bookmarkEnd w:id="10"/>
    </w:p>
    <w:p w14:paraId="52FD83F4" w14:textId="77777777" w:rsidR="00913489" w:rsidRPr="00913489" w:rsidRDefault="00913489" w:rsidP="00913489">
      <w:pPr>
        <w:rPr>
          <w:b/>
          <w:bCs/>
          <w:lang w:val="nl-NL"/>
        </w:rPr>
      </w:pPr>
      <w:r w:rsidRPr="00913489">
        <w:rPr>
          <w:b/>
          <w:bCs/>
          <w:lang w:val="nl-NL"/>
        </w:rPr>
        <w:t>Frontend</w:t>
      </w:r>
    </w:p>
    <w:p w14:paraId="62BC0141" w14:textId="77777777" w:rsidR="00913489" w:rsidRPr="00913489" w:rsidRDefault="00913489">
      <w:pPr>
        <w:numPr>
          <w:ilvl w:val="0"/>
          <w:numId w:val="12"/>
        </w:numPr>
        <w:rPr>
          <w:lang w:val="nl-NL"/>
        </w:rPr>
      </w:pPr>
      <w:r w:rsidRPr="00913489">
        <w:rPr>
          <w:lang w:val="nl-NL"/>
        </w:rPr>
        <w:t>HTML5, CSS3, en Vanilla JavaScript.</w:t>
      </w:r>
    </w:p>
    <w:p w14:paraId="6188FDBE" w14:textId="77777777" w:rsidR="00913489" w:rsidRPr="00913489" w:rsidRDefault="00913489">
      <w:pPr>
        <w:numPr>
          <w:ilvl w:val="0"/>
          <w:numId w:val="12"/>
        </w:numPr>
        <w:rPr>
          <w:lang w:val="nl-NL"/>
        </w:rPr>
      </w:pPr>
      <w:r w:rsidRPr="00913489">
        <w:rPr>
          <w:lang w:val="nl-NL"/>
        </w:rPr>
        <w:t>Web Speech API (voor spraak-naar-tekst en tekst-naar-spraak).</w:t>
      </w:r>
    </w:p>
    <w:p w14:paraId="5F7B47C6" w14:textId="77777777" w:rsidR="00913489" w:rsidRPr="00913489" w:rsidRDefault="00913489">
      <w:pPr>
        <w:numPr>
          <w:ilvl w:val="0"/>
          <w:numId w:val="12"/>
        </w:numPr>
        <w:rPr>
          <w:lang w:val="nl-NL"/>
        </w:rPr>
      </w:pPr>
      <w:r w:rsidRPr="00913489">
        <w:rPr>
          <w:lang w:val="nl-NL"/>
        </w:rPr>
        <w:t>localStorage voor het onthouden van de PowerPoint slides.</w:t>
      </w:r>
    </w:p>
    <w:p w14:paraId="177D6A66" w14:textId="77777777" w:rsidR="00913489" w:rsidRPr="00913489" w:rsidRDefault="00913489" w:rsidP="00913489">
      <w:pPr>
        <w:rPr>
          <w:b/>
          <w:bCs/>
          <w:lang w:val="nl-NL"/>
        </w:rPr>
      </w:pPr>
      <w:r w:rsidRPr="00913489">
        <w:rPr>
          <w:b/>
          <w:bCs/>
          <w:lang w:val="nl-NL"/>
        </w:rPr>
        <w:t>Backend</w:t>
      </w:r>
    </w:p>
    <w:p w14:paraId="41677B02" w14:textId="77777777" w:rsidR="00913489" w:rsidRPr="00913489" w:rsidRDefault="00913489">
      <w:pPr>
        <w:numPr>
          <w:ilvl w:val="0"/>
          <w:numId w:val="13"/>
        </w:numPr>
        <w:rPr>
          <w:lang w:val="nl-NL"/>
        </w:rPr>
      </w:pPr>
      <w:r w:rsidRPr="00913489">
        <w:rPr>
          <w:b/>
          <w:bCs/>
          <w:lang w:val="nl-NL"/>
        </w:rPr>
        <w:t>Node.js &amp; Express:</w:t>
      </w:r>
      <w:r w:rsidRPr="00913489">
        <w:rPr>
          <w:lang w:val="nl-NL"/>
        </w:rPr>
        <w:t xml:space="preserve"> Fungeert als veilige tussenlaag.</w:t>
      </w:r>
    </w:p>
    <w:p w14:paraId="39E6DF28" w14:textId="77777777" w:rsidR="00913489" w:rsidRPr="00913489" w:rsidRDefault="00913489">
      <w:pPr>
        <w:numPr>
          <w:ilvl w:val="0"/>
          <w:numId w:val="13"/>
        </w:numPr>
        <w:rPr>
          <w:lang w:val="nl-NL"/>
        </w:rPr>
      </w:pPr>
      <w:r w:rsidRPr="00913489">
        <w:rPr>
          <w:b/>
          <w:bCs/>
          <w:lang w:val="nl-NL"/>
        </w:rPr>
        <w:t>Python:</w:t>
      </w:r>
      <w:r w:rsidRPr="00913489">
        <w:rPr>
          <w:lang w:val="nl-NL"/>
        </w:rPr>
        <w:t xml:space="preserve"> Integratie (via child_process) voor het genereren van het PowerPoint-bestand.</w:t>
      </w:r>
    </w:p>
    <w:p w14:paraId="690BDCCB" w14:textId="77777777" w:rsidR="00913489" w:rsidRPr="00913489" w:rsidRDefault="00913489">
      <w:pPr>
        <w:numPr>
          <w:ilvl w:val="0"/>
          <w:numId w:val="13"/>
        </w:numPr>
        <w:rPr>
          <w:lang w:val="nl-NL"/>
        </w:rPr>
      </w:pPr>
      <w:r w:rsidRPr="00913489">
        <w:rPr>
          <w:b/>
          <w:bCs/>
          <w:lang w:val="nl-NL"/>
        </w:rPr>
        <w:t>dotenv:</w:t>
      </w:r>
      <w:r w:rsidRPr="00913489">
        <w:rPr>
          <w:lang w:val="nl-NL"/>
        </w:rPr>
        <w:t xml:space="preserve"> Voor het veilig opslaan en afschermen van de API keys. </w:t>
      </w:r>
    </w:p>
    <w:p w14:paraId="07223ABB" w14:textId="77777777" w:rsidR="00913489" w:rsidRPr="00913489" w:rsidRDefault="00913489" w:rsidP="00913489">
      <w:pPr>
        <w:rPr>
          <w:b/>
          <w:bCs/>
          <w:lang w:val="nl-NL"/>
        </w:rPr>
      </w:pPr>
      <w:r w:rsidRPr="00913489">
        <w:rPr>
          <w:b/>
          <w:bCs/>
          <w:lang w:val="nl-NL"/>
        </w:rPr>
        <w:t>Externe services</w:t>
      </w:r>
    </w:p>
    <w:p w14:paraId="4733C963" w14:textId="77777777" w:rsidR="00913489" w:rsidRPr="00913489" w:rsidRDefault="00913489">
      <w:pPr>
        <w:numPr>
          <w:ilvl w:val="0"/>
          <w:numId w:val="14"/>
        </w:numPr>
        <w:rPr>
          <w:lang w:val="nl-NL"/>
        </w:rPr>
      </w:pPr>
      <w:r w:rsidRPr="00913489">
        <w:rPr>
          <w:b/>
          <w:bCs/>
          <w:lang w:val="nl-NL"/>
        </w:rPr>
        <w:t>OpenAI API (gpt-4o-mini):</w:t>
      </w:r>
      <w:r w:rsidRPr="00913489">
        <w:rPr>
          <w:lang w:val="nl-NL"/>
        </w:rPr>
        <w:t xml:space="preserve"> Voor alle tekst-, coach-, jury- en structuur-generaties.</w:t>
      </w:r>
    </w:p>
    <w:p w14:paraId="28C1B04F" w14:textId="77777777" w:rsidR="00913489" w:rsidRPr="00913489" w:rsidRDefault="00913489">
      <w:pPr>
        <w:numPr>
          <w:ilvl w:val="0"/>
          <w:numId w:val="14"/>
        </w:numPr>
        <w:rPr>
          <w:lang w:val="nl-NL"/>
        </w:rPr>
      </w:pPr>
      <w:r w:rsidRPr="00913489">
        <w:rPr>
          <w:b/>
          <w:bCs/>
          <w:lang w:val="nl-NL"/>
        </w:rPr>
        <w:t>Replicate API:</w:t>
      </w:r>
      <w:r w:rsidRPr="00913489">
        <w:rPr>
          <w:lang w:val="nl-NL"/>
        </w:rPr>
        <w:t xml:space="preserve"> Voor Meta MusicGen en Black-Forest-Labs Flux-Schnell.</w:t>
      </w:r>
    </w:p>
    <w:p w14:paraId="29959C45" w14:textId="77777777" w:rsidR="00913489" w:rsidRPr="00913489" w:rsidRDefault="00913489">
      <w:pPr>
        <w:numPr>
          <w:ilvl w:val="0"/>
          <w:numId w:val="14"/>
        </w:numPr>
        <w:rPr>
          <w:lang w:val="nl-NL"/>
        </w:rPr>
      </w:pPr>
      <w:r w:rsidRPr="00913489">
        <w:rPr>
          <w:b/>
          <w:bCs/>
          <w:lang w:val="nl-NL"/>
        </w:rPr>
        <w:t>Unsplash API:</w:t>
      </w:r>
      <w:r w:rsidRPr="00913489">
        <w:rPr>
          <w:lang w:val="nl-NL"/>
        </w:rPr>
        <w:t xml:space="preserve"> Voor het ophalen van presentatie-foto's.</w:t>
      </w:r>
    </w:p>
    <w:p w14:paraId="6B98C72D" w14:textId="77777777" w:rsidR="00913489" w:rsidRPr="00913489" w:rsidRDefault="00913489" w:rsidP="00913489">
      <w:pPr>
        <w:rPr>
          <w:b/>
          <w:bCs/>
          <w:lang w:val="nl-NL"/>
        </w:rPr>
      </w:pPr>
      <w:r w:rsidRPr="00913489">
        <w:rPr>
          <w:b/>
          <w:bCs/>
          <w:lang w:val="nl-NL"/>
        </w:rPr>
        <w:t>API-contracten (Voorbeeld)</w:t>
      </w:r>
    </w:p>
    <w:p w14:paraId="5F1DE775" w14:textId="77777777" w:rsidR="00913489" w:rsidRPr="00913489" w:rsidRDefault="00913489" w:rsidP="00913489">
      <w:pPr>
        <w:rPr>
          <w:lang w:val="nl-NL"/>
        </w:rPr>
      </w:pPr>
      <w:r w:rsidRPr="00913489">
        <w:rPr>
          <w:b/>
          <w:bCs/>
          <w:lang w:val="nl-NL"/>
        </w:rPr>
        <w:t>POST /api/chat-fase2</w:t>
      </w:r>
    </w:p>
    <w:p w14:paraId="194552BE" w14:textId="77777777" w:rsidR="00913489" w:rsidRPr="00913489" w:rsidRDefault="00913489">
      <w:pPr>
        <w:numPr>
          <w:ilvl w:val="0"/>
          <w:numId w:val="15"/>
        </w:numPr>
        <w:rPr>
          <w:lang w:val="nl-NL"/>
        </w:rPr>
      </w:pPr>
      <w:r w:rsidRPr="00913489">
        <w:rPr>
          <w:b/>
          <w:bCs/>
          <w:lang w:val="nl-NL"/>
        </w:rPr>
        <w:t>Doel:</w:t>
      </w:r>
      <w:r w:rsidRPr="00913489">
        <w:rPr>
          <w:lang w:val="nl-NL"/>
        </w:rPr>
        <w:t xml:space="preserve"> Communiceert met Coach Storm inclusief de context uit Fase 1.</w:t>
      </w:r>
    </w:p>
    <w:p w14:paraId="1383F155" w14:textId="77777777" w:rsidR="00913489" w:rsidRPr="00913489" w:rsidRDefault="00913489">
      <w:pPr>
        <w:numPr>
          <w:ilvl w:val="0"/>
          <w:numId w:val="15"/>
        </w:numPr>
        <w:rPr>
          <w:lang w:val="nl-NL"/>
        </w:rPr>
      </w:pPr>
      <w:r w:rsidRPr="00913489">
        <w:rPr>
          <w:b/>
          <w:bCs/>
          <w:lang w:val="nl-NL"/>
        </w:rPr>
        <w:t>Body:</w:t>
      </w:r>
      <w:r w:rsidRPr="00913489">
        <w:rPr>
          <w:lang w:val="nl-NL"/>
        </w:rPr>
        <w:t xml:space="preserve"> { "transcript": "Onze oplossing is...", "context": "Notulen uit fase 1..." }</w:t>
      </w:r>
    </w:p>
    <w:p w14:paraId="47CE0718" w14:textId="77777777" w:rsidR="00913489" w:rsidRPr="00913489" w:rsidRDefault="00913489">
      <w:pPr>
        <w:numPr>
          <w:ilvl w:val="0"/>
          <w:numId w:val="15"/>
        </w:numPr>
        <w:rPr>
          <w:lang w:val="nl-NL"/>
        </w:rPr>
      </w:pPr>
      <w:r w:rsidRPr="00913489">
        <w:rPr>
          <w:b/>
          <w:bCs/>
          <w:lang w:val="nl-NL"/>
        </w:rPr>
        <w:t>Response:</w:t>
      </w:r>
      <w:r w:rsidRPr="00913489">
        <w:rPr>
          <w:lang w:val="nl-NL"/>
        </w:rPr>
        <w:t xml:space="preserve"> { "reply": "Dat klinkt goed! Maar welke materialen heb je nodig?" }</w:t>
      </w:r>
    </w:p>
    <w:p w14:paraId="45F30CEB" w14:textId="77777777" w:rsidR="00913489" w:rsidRPr="00913489" w:rsidRDefault="00913489" w:rsidP="00913489">
      <w:pPr>
        <w:rPr>
          <w:lang w:val="nl-NL"/>
        </w:rPr>
      </w:pPr>
      <w:r w:rsidRPr="00913489">
        <w:rPr>
          <w:b/>
          <w:bCs/>
          <w:lang w:val="nl-NL"/>
        </w:rPr>
        <w:t>POST /api/export-pptx</w:t>
      </w:r>
    </w:p>
    <w:p w14:paraId="18436E1D" w14:textId="77777777" w:rsidR="00913489" w:rsidRPr="00913489" w:rsidRDefault="00913489">
      <w:pPr>
        <w:numPr>
          <w:ilvl w:val="0"/>
          <w:numId w:val="16"/>
        </w:numPr>
        <w:rPr>
          <w:lang w:val="nl-NL"/>
        </w:rPr>
      </w:pPr>
      <w:r w:rsidRPr="00913489">
        <w:rPr>
          <w:b/>
          <w:bCs/>
          <w:lang w:val="nl-NL"/>
        </w:rPr>
        <w:t>Doel:</w:t>
      </w:r>
      <w:r w:rsidRPr="00913489">
        <w:rPr>
          <w:lang w:val="nl-NL"/>
        </w:rPr>
        <w:t xml:space="preserve"> Zet de JSON slide-data en Unsplash links om naar een PowerPoint bestand via Python.</w:t>
      </w:r>
    </w:p>
    <w:p w14:paraId="6DE400BC" w14:textId="77777777" w:rsidR="00913489" w:rsidRPr="00913489" w:rsidRDefault="00913489">
      <w:pPr>
        <w:numPr>
          <w:ilvl w:val="0"/>
          <w:numId w:val="16"/>
        </w:numPr>
      </w:pPr>
      <w:r w:rsidRPr="00913489">
        <w:rPr>
          <w:b/>
          <w:bCs/>
        </w:rPr>
        <w:t>Body:</w:t>
      </w:r>
      <w:r w:rsidRPr="00913489">
        <w:t xml:space="preserve"> { "proposal": [slides], "stijl": "futuristic" }</w:t>
      </w:r>
    </w:p>
    <w:p w14:paraId="5EFD20F5" w14:textId="77777777" w:rsidR="00913489" w:rsidRPr="00913489" w:rsidRDefault="00913489" w:rsidP="00913489">
      <w:pPr>
        <w:rPr>
          <w:b/>
          <w:bCs/>
          <w:lang w:val="nl-NL"/>
        </w:rPr>
      </w:pPr>
      <w:r w:rsidRPr="00913489">
        <w:rPr>
          <w:b/>
          <w:bCs/>
          <w:lang w:val="nl-NL"/>
        </w:rPr>
        <w:t>Privacy en veiligheid</w:t>
      </w:r>
    </w:p>
    <w:p w14:paraId="2FE6502A" w14:textId="77777777" w:rsidR="00913489" w:rsidRPr="00913489" w:rsidRDefault="00913489">
      <w:pPr>
        <w:numPr>
          <w:ilvl w:val="0"/>
          <w:numId w:val="17"/>
        </w:numPr>
        <w:rPr>
          <w:lang w:val="nl-NL"/>
        </w:rPr>
      </w:pPr>
      <w:r w:rsidRPr="00913489">
        <w:rPr>
          <w:lang w:val="nl-NL"/>
        </w:rPr>
        <w:t xml:space="preserve">De backend schermt alle API-keys (OpenAI, Replicate, Unsplash) af via .env bestanden; deze lekken nooit naar de browser. </w:t>
      </w:r>
    </w:p>
    <w:p w14:paraId="319E2A15" w14:textId="77777777" w:rsidR="00913489" w:rsidRPr="00913489" w:rsidRDefault="00913489">
      <w:pPr>
        <w:numPr>
          <w:ilvl w:val="0"/>
          <w:numId w:val="17"/>
        </w:numPr>
        <w:rPr>
          <w:lang w:val="nl-NL"/>
        </w:rPr>
      </w:pPr>
      <w:r w:rsidRPr="00913489">
        <w:rPr>
          <w:lang w:val="nl-NL"/>
        </w:rPr>
        <w:t xml:space="preserve">Omdat er geen databases of accounts zijn, worden spraaktranscripties en ideeën nergens permanent in de cloud opgeslagen. </w:t>
      </w:r>
    </w:p>
    <w:p w14:paraId="1BC144C4" w14:textId="77777777" w:rsidR="00913489" w:rsidRPr="00913489" w:rsidRDefault="00913489" w:rsidP="00913489">
      <w:pPr>
        <w:rPr>
          <w:b/>
          <w:bCs/>
          <w:lang w:val="nl-NL"/>
        </w:rPr>
      </w:pPr>
      <w:r w:rsidRPr="00913489">
        <w:rPr>
          <w:b/>
          <w:bCs/>
          <w:lang w:val="nl-NL"/>
        </w:rPr>
        <w:t>Risico’s</w:t>
      </w:r>
    </w:p>
    <w:p w14:paraId="6077E493" w14:textId="77777777" w:rsidR="00913489" w:rsidRPr="00913489" w:rsidRDefault="00913489">
      <w:pPr>
        <w:numPr>
          <w:ilvl w:val="0"/>
          <w:numId w:val="18"/>
        </w:numPr>
        <w:rPr>
          <w:lang w:val="nl-NL"/>
        </w:rPr>
      </w:pPr>
      <w:r w:rsidRPr="00913489">
        <w:rPr>
          <w:b/>
          <w:bCs/>
          <w:lang w:val="nl-NL"/>
        </w:rPr>
        <w:t>Hardware restricties:</w:t>
      </w:r>
      <w:r w:rsidRPr="00913489">
        <w:rPr>
          <w:lang w:val="nl-NL"/>
        </w:rPr>
        <w:t xml:space="preserve"> Spraakherkenning vereist een werkende microfoon en toestemming in de browser (werkt het beste in Chrome).</w:t>
      </w:r>
    </w:p>
    <w:p w14:paraId="7288BF47" w14:textId="77777777" w:rsidR="00913489" w:rsidRPr="00913489" w:rsidRDefault="00913489">
      <w:pPr>
        <w:numPr>
          <w:ilvl w:val="0"/>
          <w:numId w:val="18"/>
        </w:numPr>
        <w:rPr>
          <w:lang w:val="nl-NL"/>
        </w:rPr>
      </w:pPr>
      <w:r w:rsidRPr="00913489">
        <w:rPr>
          <w:b/>
          <w:bCs/>
          <w:lang w:val="nl-NL"/>
        </w:rPr>
        <w:t>Timeouts:</w:t>
      </w:r>
      <w:r w:rsidRPr="00913489">
        <w:rPr>
          <w:lang w:val="nl-NL"/>
        </w:rPr>
        <w:t xml:space="preserve"> Externe API's (zoals Replicate voor muziek) kunnen soms lang duren (tot 45 seconden), wat kan leiden tot timeouts of ongeduldige gebruikers. </w:t>
      </w:r>
    </w:p>
    <w:p w14:paraId="031F0BDF" w14:textId="77777777" w:rsidR="00913489" w:rsidRPr="00913489" w:rsidRDefault="00913489">
      <w:pPr>
        <w:numPr>
          <w:ilvl w:val="0"/>
          <w:numId w:val="18"/>
        </w:numPr>
        <w:rPr>
          <w:lang w:val="nl-NL"/>
        </w:rPr>
      </w:pPr>
      <w:r w:rsidRPr="00913489">
        <w:rPr>
          <w:b/>
          <w:bCs/>
          <w:lang w:val="nl-NL"/>
        </w:rPr>
        <w:t>Onvoorspelbaarheid AI:</w:t>
      </w:r>
      <w:r w:rsidRPr="00913489">
        <w:rPr>
          <w:lang w:val="nl-NL"/>
        </w:rPr>
        <w:t xml:space="preserve"> Ondanks strenge system prompts kan een taalmodel soms te veel sturen. </w:t>
      </w:r>
    </w:p>
    <w:p w14:paraId="59170DE7" w14:textId="77777777" w:rsidR="00913489" w:rsidRPr="00913489" w:rsidRDefault="00913489" w:rsidP="00913489">
      <w:pPr>
        <w:pStyle w:val="Heading1"/>
        <w:rPr>
          <w:lang w:val="nl-NL"/>
        </w:rPr>
      </w:pPr>
      <w:bookmarkStart w:id="11" w:name="_Toc232770177"/>
      <w:r w:rsidRPr="00913489">
        <w:rPr>
          <w:lang w:val="nl-NL"/>
        </w:rPr>
        <w:t>MVP Scope</w:t>
      </w:r>
      <w:bookmarkEnd w:id="11"/>
    </w:p>
    <w:p w14:paraId="647D30FB" w14:textId="77777777" w:rsidR="00913489" w:rsidRPr="00913489" w:rsidRDefault="00913489" w:rsidP="00913489">
      <w:pPr>
        <w:rPr>
          <w:lang w:val="nl-NL"/>
        </w:rPr>
      </w:pPr>
      <w:r w:rsidRPr="00913489">
        <w:rPr>
          <w:lang w:val="nl-NL"/>
        </w:rPr>
        <w:t>De MVP van het Dashboard is gereed, want gebruikers kunnen succesvol de cyclus van Fase 1 tot en met Fase 5 doorlopen, communiceren met avatars via spraak, multimediale prototypes genereren (muziek en beeld) en hun voortgang bundelen en downloaden in een PowerPoint.</w:t>
      </w:r>
    </w:p>
    <w:p w14:paraId="31CD0AC4" w14:textId="77777777" w:rsidR="00913489" w:rsidRPr="00913489" w:rsidRDefault="00913489" w:rsidP="00913489">
      <w:pPr>
        <w:rPr>
          <w:b/>
          <w:bCs/>
          <w:lang w:val="nl-NL"/>
        </w:rPr>
      </w:pPr>
      <w:r w:rsidRPr="00913489">
        <w:rPr>
          <w:b/>
          <w:bCs/>
          <w:lang w:val="nl-NL"/>
        </w:rPr>
        <w:t>Roadmap</w:t>
      </w:r>
    </w:p>
    <w:p w14:paraId="2222C52A" w14:textId="77777777" w:rsidR="00913489" w:rsidRPr="00913489" w:rsidRDefault="00913489" w:rsidP="00913489">
      <w:pPr>
        <w:rPr>
          <w:lang w:val="nl-NL"/>
        </w:rPr>
      </w:pPr>
      <w:r w:rsidRPr="00913489">
        <w:rPr>
          <w:lang w:val="nl-NL"/>
        </w:rPr>
        <w:t xml:space="preserve">Fase 1: Stabiliseren </w:t>
      </w:r>
    </w:p>
    <w:p w14:paraId="2AF2AC6F" w14:textId="77777777" w:rsidR="00913489" w:rsidRPr="00913489" w:rsidRDefault="00913489">
      <w:pPr>
        <w:numPr>
          <w:ilvl w:val="0"/>
          <w:numId w:val="19"/>
        </w:numPr>
        <w:rPr>
          <w:lang w:val="nl-NL"/>
        </w:rPr>
      </w:pPr>
      <w:r w:rsidRPr="00913489">
        <w:rPr>
          <w:lang w:val="nl-NL"/>
        </w:rPr>
        <w:t>Foutafhandeling optimaliseren als microfoonrechten worden geweigerd.</w:t>
      </w:r>
    </w:p>
    <w:p w14:paraId="3ACDDF70" w14:textId="77777777" w:rsidR="00913489" w:rsidRPr="00913489" w:rsidRDefault="00913489">
      <w:pPr>
        <w:numPr>
          <w:ilvl w:val="0"/>
          <w:numId w:val="19"/>
        </w:numPr>
        <w:rPr>
          <w:lang w:val="nl-NL"/>
        </w:rPr>
      </w:pPr>
      <w:r w:rsidRPr="00913489">
        <w:rPr>
          <w:lang w:val="nl-NL"/>
        </w:rPr>
        <w:t>Laad-animaties toevoegen aan de GIF-avatars tijdens het "denken".</w:t>
      </w:r>
    </w:p>
    <w:p w14:paraId="07019F9C" w14:textId="77777777" w:rsidR="00913489" w:rsidRPr="00913489" w:rsidRDefault="00913489" w:rsidP="00913489">
      <w:pPr>
        <w:rPr>
          <w:lang w:val="nl-NL"/>
        </w:rPr>
      </w:pPr>
      <w:r w:rsidRPr="00913489">
        <w:rPr>
          <w:lang w:val="nl-NL"/>
        </w:rPr>
        <w:t xml:space="preserve">Fase 2: Gebruiksgemak verbeteren </w:t>
      </w:r>
    </w:p>
    <w:p w14:paraId="6454E7EE" w14:textId="77777777" w:rsidR="00913489" w:rsidRPr="00913489" w:rsidRDefault="00913489">
      <w:pPr>
        <w:numPr>
          <w:ilvl w:val="0"/>
          <w:numId w:val="20"/>
        </w:numPr>
        <w:rPr>
          <w:lang w:val="nl-NL"/>
        </w:rPr>
      </w:pPr>
      <w:r w:rsidRPr="00913489">
        <w:rPr>
          <w:lang w:val="nl-NL"/>
        </w:rPr>
        <w:t xml:space="preserve">De volledige progressie (ook de ingevulde tekstvakken) lokaal opslaan, zodat werk niet verloren gaat bij een refresh. </w:t>
      </w:r>
    </w:p>
    <w:p w14:paraId="28528182" w14:textId="77777777" w:rsidR="00913489" w:rsidRPr="00913489" w:rsidRDefault="00913489" w:rsidP="00913489">
      <w:pPr>
        <w:rPr>
          <w:lang w:val="nl-NL"/>
        </w:rPr>
      </w:pPr>
      <w:r w:rsidRPr="00913489">
        <w:rPr>
          <w:lang w:val="nl-NL"/>
        </w:rPr>
        <w:t xml:space="preserve">Fase 3 &amp; 4: Samenwerken </w:t>
      </w:r>
    </w:p>
    <w:p w14:paraId="003F2F39" w14:textId="77777777" w:rsidR="00913489" w:rsidRPr="00913489" w:rsidRDefault="00913489">
      <w:pPr>
        <w:numPr>
          <w:ilvl w:val="0"/>
          <w:numId w:val="21"/>
        </w:numPr>
        <w:rPr>
          <w:lang w:val="nl-NL"/>
        </w:rPr>
      </w:pPr>
      <w:r w:rsidRPr="00913489">
        <w:rPr>
          <w:lang w:val="nl-NL"/>
        </w:rPr>
        <w:t xml:space="preserve">Onderzoeken of cloudopslag of "Sessie-codes" mogelijk zijn zodat teamleden tegelijk kunnen werken op meerdere apparaten. </w:t>
      </w:r>
    </w:p>
    <w:p w14:paraId="13034CC4" w14:textId="77777777" w:rsidR="00913489" w:rsidRPr="00913489" w:rsidRDefault="00913489" w:rsidP="00913489">
      <w:pPr>
        <w:pStyle w:val="Heading1"/>
        <w:rPr>
          <w:lang w:val="nl-NL"/>
        </w:rPr>
      </w:pPr>
      <w:bookmarkStart w:id="12" w:name="_Toc232770178"/>
      <w:r w:rsidRPr="00913489">
        <w:rPr>
          <w:lang w:val="nl-NL"/>
        </w:rPr>
        <w:t>Definition of Done</w:t>
      </w:r>
      <w:bookmarkEnd w:id="12"/>
    </w:p>
    <w:p w14:paraId="00A4B162" w14:textId="77777777" w:rsidR="00913489" w:rsidRPr="00913489" w:rsidRDefault="00913489" w:rsidP="00913489">
      <w:pPr>
        <w:rPr>
          <w:lang w:val="nl-NL"/>
        </w:rPr>
      </w:pPr>
      <w:r w:rsidRPr="00913489">
        <w:rPr>
          <w:lang w:val="nl-NL"/>
        </w:rPr>
        <w:t xml:space="preserve">Een feature binnen het dashboard is klaar wanneer: </w:t>
      </w:r>
    </w:p>
    <w:p w14:paraId="4935A498" w14:textId="77777777" w:rsidR="00913489" w:rsidRPr="00913489" w:rsidRDefault="00913489">
      <w:pPr>
        <w:numPr>
          <w:ilvl w:val="0"/>
          <w:numId w:val="22"/>
        </w:numPr>
        <w:rPr>
          <w:lang w:val="nl-NL"/>
        </w:rPr>
      </w:pPr>
      <w:r w:rsidRPr="00913489">
        <w:rPr>
          <w:lang w:val="nl-NL"/>
        </w:rPr>
        <w:t>Het end-to-end werkt via de browser.</w:t>
      </w:r>
    </w:p>
    <w:p w14:paraId="29F83CC2" w14:textId="77777777" w:rsidR="00913489" w:rsidRPr="00913489" w:rsidRDefault="00913489">
      <w:pPr>
        <w:numPr>
          <w:ilvl w:val="0"/>
          <w:numId w:val="22"/>
        </w:numPr>
        <w:rPr>
          <w:lang w:val="nl-NL"/>
        </w:rPr>
      </w:pPr>
      <w:r w:rsidRPr="00913489">
        <w:rPr>
          <w:lang w:val="nl-NL"/>
        </w:rPr>
        <w:t>De laad-statussen en eventuele foutmeldingen correct zichtbaar zijn.</w:t>
      </w:r>
    </w:p>
    <w:p w14:paraId="333FB851" w14:textId="77777777" w:rsidR="00913489" w:rsidRPr="00913489" w:rsidRDefault="00913489">
      <w:pPr>
        <w:numPr>
          <w:ilvl w:val="0"/>
          <w:numId w:val="22"/>
        </w:numPr>
        <w:rPr>
          <w:lang w:val="nl-NL"/>
        </w:rPr>
      </w:pPr>
      <w:r w:rsidRPr="00913489">
        <w:rPr>
          <w:lang w:val="nl-NL"/>
        </w:rPr>
        <w:t>API-keys veilig op de server (backend) blijven.</w:t>
      </w:r>
    </w:p>
    <w:p w14:paraId="2E8ECD19" w14:textId="77777777" w:rsidR="00913489" w:rsidRPr="00913489" w:rsidRDefault="00913489">
      <w:pPr>
        <w:numPr>
          <w:ilvl w:val="0"/>
          <w:numId w:val="22"/>
        </w:numPr>
        <w:rPr>
          <w:lang w:val="nl-NL"/>
        </w:rPr>
      </w:pPr>
      <w:r w:rsidRPr="00913489">
        <w:rPr>
          <w:lang w:val="nl-NL"/>
        </w:rPr>
        <w:t>Het gedrag van de coaches past bij de didactische missie (coachen in plaats van oplossen).</w:t>
      </w:r>
    </w:p>
    <w:p w14:paraId="375F1179" w14:textId="77777777" w:rsidR="00913489" w:rsidRPr="00913489" w:rsidRDefault="00913489" w:rsidP="00913489">
      <w:pPr>
        <w:pStyle w:val="Heading1"/>
        <w:rPr>
          <w:lang w:val="nl-NL"/>
        </w:rPr>
      </w:pPr>
      <w:bookmarkStart w:id="13" w:name="_Toc232770179"/>
      <w:r w:rsidRPr="00913489">
        <w:rPr>
          <w:lang w:val="nl-NL"/>
        </w:rPr>
        <w:t>Conclusie</w:t>
      </w:r>
      <w:bookmarkEnd w:id="13"/>
    </w:p>
    <w:p w14:paraId="552E1D2E" w14:textId="77777777" w:rsidR="00913489" w:rsidRPr="00913489" w:rsidRDefault="00913489" w:rsidP="00913489">
      <w:pPr>
        <w:rPr>
          <w:lang w:val="nl-NL"/>
        </w:rPr>
      </w:pPr>
      <w:r w:rsidRPr="00913489">
        <w:rPr>
          <w:lang w:val="nl-NL"/>
        </w:rPr>
        <w:t>Het Junior AI League Team Dashboard biedt een krachtige, afgeschermde omgeving waarin leerlingen spelenderwijs ontdekken hoe AI hen kan ondersteunen in een ontwerpproces. Door het vervangen van complexe 3D-modellen door geanimeerde GIFs is het platform persoonlijk geworden zonder dat dit ten koste gaat van de prestaties. Dit platform helpt teams om niet alleen een beter project neer te zetten, maar leert ze ook effectief en kritisch samen te werken met AI-tools.</w:t>
      </w:r>
    </w:p>
    <w:p w14:paraId="6BAAFB03" w14:textId="769BB161" w:rsidR="005F7F35" w:rsidRPr="00913489" w:rsidRDefault="005F7F35">
      <w:pPr>
        <w:rPr>
          <w:lang w:val="nl-NL"/>
        </w:rPr>
      </w:pPr>
    </w:p>
    <w:sectPr w:rsidR="005F7F35" w:rsidRPr="00913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032"/>
    <w:multiLevelType w:val="multilevel"/>
    <w:tmpl w:val="4926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3976"/>
    <w:multiLevelType w:val="multilevel"/>
    <w:tmpl w:val="57C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11D8"/>
    <w:multiLevelType w:val="multilevel"/>
    <w:tmpl w:val="8DC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55C4E"/>
    <w:multiLevelType w:val="multilevel"/>
    <w:tmpl w:val="EB2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27873"/>
    <w:multiLevelType w:val="multilevel"/>
    <w:tmpl w:val="32B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43DC2"/>
    <w:multiLevelType w:val="multilevel"/>
    <w:tmpl w:val="ED1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24467"/>
    <w:multiLevelType w:val="multilevel"/>
    <w:tmpl w:val="D21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C7A0E"/>
    <w:multiLevelType w:val="multilevel"/>
    <w:tmpl w:val="691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F6E37"/>
    <w:multiLevelType w:val="multilevel"/>
    <w:tmpl w:val="00B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11D82"/>
    <w:multiLevelType w:val="multilevel"/>
    <w:tmpl w:val="8CB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E09D9"/>
    <w:multiLevelType w:val="multilevel"/>
    <w:tmpl w:val="FD8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B1622"/>
    <w:multiLevelType w:val="multilevel"/>
    <w:tmpl w:val="A64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E3EB2"/>
    <w:multiLevelType w:val="multilevel"/>
    <w:tmpl w:val="D84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95478"/>
    <w:multiLevelType w:val="multilevel"/>
    <w:tmpl w:val="9F2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8764C"/>
    <w:multiLevelType w:val="multilevel"/>
    <w:tmpl w:val="4C8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73404"/>
    <w:multiLevelType w:val="multilevel"/>
    <w:tmpl w:val="852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80448"/>
    <w:multiLevelType w:val="multilevel"/>
    <w:tmpl w:val="CD6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D2352"/>
    <w:multiLevelType w:val="multilevel"/>
    <w:tmpl w:val="6A8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3009E"/>
    <w:multiLevelType w:val="multilevel"/>
    <w:tmpl w:val="C45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B7FE7"/>
    <w:multiLevelType w:val="multilevel"/>
    <w:tmpl w:val="442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1796E"/>
    <w:multiLevelType w:val="multilevel"/>
    <w:tmpl w:val="669C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17732"/>
    <w:multiLevelType w:val="multilevel"/>
    <w:tmpl w:val="3B7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662216">
    <w:abstractNumId w:val="10"/>
  </w:num>
  <w:num w:numId="2" w16cid:durableId="699358414">
    <w:abstractNumId w:val="11"/>
  </w:num>
  <w:num w:numId="3" w16cid:durableId="1136681749">
    <w:abstractNumId w:val="1"/>
  </w:num>
  <w:num w:numId="4" w16cid:durableId="1781686441">
    <w:abstractNumId w:val="14"/>
  </w:num>
  <w:num w:numId="5" w16cid:durableId="1335766872">
    <w:abstractNumId w:val="20"/>
  </w:num>
  <w:num w:numId="6" w16cid:durableId="1622568753">
    <w:abstractNumId w:val="2"/>
  </w:num>
  <w:num w:numId="7" w16cid:durableId="979462559">
    <w:abstractNumId w:val="15"/>
  </w:num>
  <w:num w:numId="8" w16cid:durableId="1107120471">
    <w:abstractNumId w:val="8"/>
  </w:num>
  <w:num w:numId="9" w16cid:durableId="1417703245">
    <w:abstractNumId w:val="12"/>
  </w:num>
  <w:num w:numId="10" w16cid:durableId="759135473">
    <w:abstractNumId w:val="7"/>
  </w:num>
  <w:num w:numId="11" w16cid:durableId="387150016">
    <w:abstractNumId w:val="21"/>
  </w:num>
  <w:num w:numId="12" w16cid:durableId="1701584304">
    <w:abstractNumId w:val="5"/>
  </w:num>
  <w:num w:numId="13" w16cid:durableId="864172534">
    <w:abstractNumId w:val="3"/>
  </w:num>
  <w:num w:numId="14" w16cid:durableId="893395282">
    <w:abstractNumId w:val="9"/>
  </w:num>
  <w:num w:numId="15" w16cid:durableId="1219124193">
    <w:abstractNumId w:val="16"/>
  </w:num>
  <w:num w:numId="16" w16cid:durableId="1354454651">
    <w:abstractNumId w:val="0"/>
  </w:num>
  <w:num w:numId="17" w16cid:durableId="529294503">
    <w:abstractNumId w:val="18"/>
  </w:num>
  <w:num w:numId="18" w16cid:durableId="281040881">
    <w:abstractNumId w:val="6"/>
  </w:num>
  <w:num w:numId="19" w16cid:durableId="1583904716">
    <w:abstractNumId w:val="17"/>
  </w:num>
  <w:num w:numId="20" w16cid:durableId="666860837">
    <w:abstractNumId w:val="4"/>
  </w:num>
  <w:num w:numId="21" w16cid:durableId="589659307">
    <w:abstractNumId w:val="13"/>
  </w:num>
  <w:num w:numId="22" w16cid:durableId="199170951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DF"/>
    <w:rsid w:val="00233CDE"/>
    <w:rsid w:val="002F3640"/>
    <w:rsid w:val="00376734"/>
    <w:rsid w:val="003B10F1"/>
    <w:rsid w:val="003B3843"/>
    <w:rsid w:val="0057004F"/>
    <w:rsid w:val="005F7F35"/>
    <w:rsid w:val="00745FDF"/>
    <w:rsid w:val="00867EC7"/>
    <w:rsid w:val="008964EA"/>
    <w:rsid w:val="00913489"/>
    <w:rsid w:val="009B5D36"/>
    <w:rsid w:val="009E7688"/>
    <w:rsid w:val="00D81467"/>
    <w:rsid w:val="00DE1623"/>
    <w:rsid w:val="00E10D29"/>
    <w:rsid w:val="00F3426F"/>
    <w:rsid w:val="00F82348"/>
    <w:rsid w:val="00F841EB"/>
    <w:rsid w:val="0E484ED1"/>
    <w:rsid w:val="3D26B1FF"/>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2A3D"/>
  <w15:chartTrackingRefBased/>
  <w15:docId w15:val="{A8D071FD-F805-4813-9452-B9C04894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348"/>
  </w:style>
  <w:style w:type="paragraph" w:styleId="Heading1">
    <w:name w:val="heading 1"/>
    <w:basedOn w:val="Normal"/>
    <w:next w:val="Normal"/>
    <w:link w:val="Heading1Char"/>
    <w:uiPriority w:val="9"/>
    <w:qFormat/>
    <w:rsid w:val="005F7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35"/>
    <w:rPr>
      <w:rFonts w:eastAsiaTheme="majorEastAsia" w:cstheme="majorBidi"/>
      <w:color w:val="272727" w:themeColor="text1" w:themeTint="D8"/>
    </w:rPr>
  </w:style>
  <w:style w:type="paragraph" w:styleId="Title">
    <w:name w:val="Title"/>
    <w:basedOn w:val="Normal"/>
    <w:next w:val="Normal"/>
    <w:link w:val="TitleChar"/>
    <w:uiPriority w:val="10"/>
    <w:qFormat/>
    <w:rsid w:val="005F7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35"/>
    <w:pPr>
      <w:spacing w:before="160"/>
      <w:jc w:val="center"/>
    </w:pPr>
    <w:rPr>
      <w:i/>
      <w:iCs/>
      <w:color w:val="404040" w:themeColor="text1" w:themeTint="BF"/>
    </w:rPr>
  </w:style>
  <w:style w:type="character" w:customStyle="1" w:styleId="QuoteChar">
    <w:name w:val="Quote Char"/>
    <w:basedOn w:val="DefaultParagraphFont"/>
    <w:link w:val="Quote"/>
    <w:uiPriority w:val="29"/>
    <w:rsid w:val="005F7F35"/>
    <w:rPr>
      <w:i/>
      <w:iCs/>
      <w:color w:val="404040" w:themeColor="text1" w:themeTint="BF"/>
    </w:rPr>
  </w:style>
  <w:style w:type="paragraph" w:styleId="ListParagraph">
    <w:name w:val="List Paragraph"/>
    <w:basedOn w:val="Normal"/>
    <w:uiPriority w:val="34"/>
    <w:qFormat/>
    <w:rsid w:val="005F7F35"/>
    <w:pPr>
      <w:ind w:left="720"/>
      <w:contextualSpacing/>
    </w:pPr>
  </w:style>
  <w:style w:type="character" w:styleId="IntenseEmphasis">
    <w:name w:val="Intense Emphasis"/>
    <w:basedOn w:val="DefaultParagraphFont"/>
    <w:uiPriority w:val="21"/>
    <w:qFormat/>
    <w:rsid w:val="005F7F35"/>
    <w:rPr>
      <w:i/>
      <w:iCs/>
      <w:color w:val="0F4761" w:themeColor="accent1" w:themeShade="BF"/>
    </w:rPr>
  </w:style>
  <w:style w:type="paragraph" w:styleId="IntenseQuote">
    <w:name w:val="Intense Quote"/>
    <w:basedOn w:val="Normal"/>
    <w:next w:val="Normal"/>
    <w:link w:val="IntenseQuoteChar"/>
    <w:uiPriority w:val="30"/>
    <w:qFormat/>
    <w:rsid w:val="005F7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F35"/>
    <w:rPr>
      <w:i/>
      <w:iCs/>
      <w:color w:val="0F4761" w:themeColor="accent1" w:themeShade="BF"/>
    </w:rPr>
  </w:style>
  <w:style w:type="character" w:styleId="IntenseReference">
    <w:name w:val="Intense Reference"/>
    <w:basedOn w:val="DefaultParagraphFont"/>
    <w:uiPriority w:val="32"/>
    <w:qFormat/>
    <w:rsid w:val="005F7F35"/>
    <w:rPr>
      <w:b/>
      <w:bCs/>
      <w:smallCaps/>
      <w:color w:val="0F4761" w:themeColor="accent1" w:themeShade="BF"/>
      <w:spacing w:val="5"/>
    </w:rPr>
  </w:style>
  <w:style w:type="paragraph" w:styleId="NoSpacing">
    <w:name w:val="No Spacing"/>
    <w:uiPriority w:val="1"/>
    <w:qFormat/>
    <w:rsid w:val="005F7F35"/>
    <w:pPr>
      <w:spacing w:after="0" w:line="240" w:lineRule="auto"/>
    </w:pPr>
  </w:style>
  <w:style w:type="paragraph" w:styleId="TOCHeading">
    <w:name w:val="TOC Heading"/>
    <w:basedOn w:val="Heading1"/>
    <w:next w:val="Normal"/>
    <w:uiPriority w:val="39"/>
    <w:unhideWhenUsed/>
    <w:qFormat/>
    <w:rsid w:val="005F7F3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7F35"/>
    <w:pPr>
      <w:spacing w:after="100"/>
    </w:pPr>
    <w:rPr>
      <w:lang w:val="nl-NL"/>
    </w:rPr>
  </w:style>
  <w:style w:type="character" w:styleId="Hyperlink">
    <w:name w:val="Hyperlink"/>
    <w:basedOn w:val="DefaultParagraphFont"/>
    <w:uiPriority w:val="99"/>
    <w:unhideWhenUsed/>
    <w:rsid w:val="005F7F35"/>
    <w:rPr>
      <w:color w:val="467886" w:themeColor="hyperlink"/>
      <w:u w:val="single"/>
    </w:rPr>
  </w:style>
  <w:style w:type="paragraph" w:styleId="TOC2">
    <w:name w:val="toc 2"/>
    <w:basedOn w:val="Normal"/>
    <w:next w:val="Normal"/>
    <w:autoRedefine/>
    <w:uiPriority w:val="39"/>
    <w:unhideWhenUsed/>
    <w:rsid w:val="00DE162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jn%20Jonkers\OneDrive\Documents\Custom%20Office%20Templates\S4%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EDC35C-C039-42D6-A73D-A434DD3E7EE0}"/>
</file>

<file path=customXml/itemProps2.xml><?xml version="1.0" encoding="utf-8"?>
<ds:datastoreItem xmlns:ds="http://schemas.openxmlformats.org/officeDocument/2006/customXml" ds:itemID="{BF735959-87AE-4703-B2BC-ED96BA87B5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2FC484-7F3D-4A09-AF1C-D3376E5349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S4 Word Template.dotx</Template>
  <TotalTime>0</TotalTime>
  <Pages>1</Pages>
  <Words>1582</Words>
  <Characters>9022</Characters>
  <Application>Microsoft Office Word</Application>
  <DocSecurity>4</DocSecurity>
  <Lines>75</Lines>
  <Paragraphs>21</Paragraphs>
  <ScaleCrop>false</ScaleCrop>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Jonkers</dc:creator>
  <cp:keywords/>
  <dc:description/>
  <cp:lastModifiedBy>Jonkers,Merijn M.A.A.</cp:lastModifiedBy>
  <cp:revision>7</cp:revision>
  <dcterms:created xsi:type="dcterms:W3CDTF">2026-06-07T00:33:00Z</dcterms:created>
  <dcterms:modified xsi:type="dcterms:W3CDTF">2026-06-19T12:08:00Z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